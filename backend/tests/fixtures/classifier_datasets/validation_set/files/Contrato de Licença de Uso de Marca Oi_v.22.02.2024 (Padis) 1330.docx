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customXml/itemProps13.xml" ContentType="application/vnd.openxmlformats-officedocument.customXmlProperties+xml"/>
  <Override PartName="/customXml/itemProps14.xml" ContentType="application/vnd.openxmlformats-officedocument.customXmlProperties+xml"/>
  <Override PartName="/customXml/itemProps15.xml" ContentType="application/vnd.openxmlformats-officedocument.customXmlProperties+xml"/>
  <Override PartName="/customXml/itemProps1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ADC1E" w14:textId="77777777" w:rsidR="00EC5DE7" w:rsidRPr="004E23CC" w:rsidRDefault="00496FA5" w:rsidP="00977D42">
      <w:pPr>
        <w:widowControl w:val="0"/>
        <w:spacing w:line="276" w:lineRule="auto"/>
        <w:jc w:val="center"/>
        <w:rPr>
          <w:rFonts w:ascii="Arial" w:hAnsi="Arial" w:cs="Arial"/>
          <w:b/>
          <w:sz w:val="22"/>
          <w:szCs w:val="22"/>
          <w:lang w:val="pt-BR"/>
        </w:rPr>
      </w:pPr>
      <w:r w:rsidRPr="004E23CC">
        <w:rPr>
          <w:rFonts w:ascii="Arial" w:hAnsi="Arial" w:cs="Arial"/>
          <w:b/>
          <w:sz w:val="22"/>
          <w:szCs w:val="22"/>
          <w:lang w:val="pt-BR"/>
        </w:rPr>
        <w:t xml:space="preserve">INSTRUMENTO PARTICULAR DE LICENÇA DE USO DE MARCAS </w:t>
      </w:r>
    </w:p>
    <w:p w14:paraId="03AB62F0" w14:textId="77777777" w:rsidR="00EC5DE7" w:rsidRPr="004E23CC" w:rsidRDefault="00EC5DE7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  <w:lang w:val="pt-BR"/>
        </w:rPr>
      </w:pPr>
    </w:p>
    <w:p w14:paraId="60FF4436" w14:textId="77777777" w:rsidR="00EC5DE7" w:rsidRPr="004E23CC" w:rsidRDefault="00EC5DE7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3BE8C035" w14:textId="77777777" w:rsidR="00EC5DE7" w:rsidRPr="004E23CC" w:rsidRDefault="00496FA5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>Pelo presente instrumento particular (“</w:t>
      </w:r>
      <w:r w:rsidRPr="004E23CC">
        <w:rPr>
          <w:rFonts w:ascii="Arial" w:hAnsi="Arial" w:cs="Arial"/>
          <w:sz w:val="22"/>
          <w:szCs w:val="22"/>
          <w:u w:val="single"/>
          <w:lang w:val="pt-BR"/>
        </w:rPr>
        <w:t>Contrato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”), </w:t>
      </w:r>
    </w:p>
    <w:p w14:paraId="6B227D01" w14:textId="77777777" w:rsidR="00EC5DE7" w:rsidRPr="004E23CC" w:rsidRDefault="00EC5DE7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252281B5" w14:textId="77777777" w:rsidR="00EC5DE7" w:rsidRPr="004E23CC" w:rsidRDefault="00496FA5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 xml:space="preserve">De um lado, </w:t>
      </w:r>
    </w:p>
    <w:p w14:paraId="37D6B76C" w14:textId="6F9AF896" w:rsidR="00EC5DE7" w:rsidRPr="004E23CC" w:rsidRDefault="00EC5DE7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43478CB1" w14:textId="1571C89F" w:rsidR="00EC5DE7" w:rsidRPr="004E23CC" w:rsidRDefault="00073701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b/>
          <w:sz w:val="22"/>
          <w:szCs w:val="22"/>
          <w:lang w:val="pt-BR"/>
        </w:rPr>
        <w:t>OI S.A. – EM RECUPERAÇÃO JUDICIAL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, sociedade anônima de capital aberto, com sede na </w:t>
      </w:r>
      <w:r w:rsidR="008C581E" w:rsidRPr="004E23CC">
        <w:rPr>
          <w:rFonts w:ascii="Arial" w:hAnsi="Arial" w:cs="Arial"/>
          <w:sz w:val="22"/>
          <w:szCs w:val="22"/>
          <w:lang w:val="pt-BR"/>
        </w:rPr>
        <w:t>r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ua Lavradio, nº 71, 2º andar, Centro, Rio de Janeiro – RJ, CEP 20230-070, </w:t>
      </w:r>
      <w:r w:rsidR="008C581E" w:rsidRPr="004E23CC">
        <w:rPr>
          <w:rFonts w:ascii="Arial" w:hAnsi="Arial" w:cs="Arial"/>
          <w:sz w:val="22"/>
          <w:szCs w:val="22"/>
          <w:lang w:val="pt-BR"/>
        </w:rPr>
        <w:t xml:space="preserve">inscrita no CNPJ sob o nº 76.535.764/0001-43, </w:t>
      </w:r>
      <w:r w:rsidRPr="004E23CC">
        <w:rPr>
          <w:rFonts w:ascii="Arial" w:hAnsi="Arial" w:cs="Arial"/>
          <w:sz w:val="22"/>
          <w:szCs w:val="22"/>
          <w:lang w:val="pt-BR"/>
        </w:rPr>
        <w:t>neste ato representada na forma do seu estatuto social</w:t>
      </w:r>
      <w:r w:rsidR="00440E12" w:rsidRPr="004E23CC">
        <w:rPr>
          <w:rFonts w:ascii="Arial" w:hAnsi="Arial" w:cs="Arial"/>
          <w:sz w:val="22"/>
          <w:szCs w:val="22"/>
          <w:lang w:val="pt-BR"/>
        </w:rPr>
        <w:t xml:space="preserve"> </w:t>
      </w:r>
      <w:r w:rsidR="00440E12" w:rsidRPr="004E23CC">
        <w:rPr>
          <w:rFonts w:ascii="Arial" w:hAnsi="Arial" w:cs="Arial"/>
          <w:bCs/>
          <w:sz w:val="22"/>
          <w:szCs w:val="22"/>
          <w:lang w:val="pt-BR"/>
        </w:rPr>
        <w:t>(“</w:t>
      </w:r>
      <w:r w:rsidR="00440E12" w:rsidRPr="004E23CC">
        <w:rPr>
          <w:rFonts w:ascii="Arial" w:hAnsi="Arial" w:cs="Arial"/>
          <w:bCs/>
          <w:sz w:val="22"/>
          <w:szCs w:val="22"/>
          <w:u w:val="single"/>
          <w:lang w:val="pt-BR"/>
        </w:rPr>
        <w:t>Oi</w:t>
      </w:r>
      <w:r w:rsidR="00440E12" w:rsidRPr="004E23CC">
        <w:rPr>
          <w:rFonts w:ascii="Arial" w:hAnsi="Arial" w:cs="Arial"/>
          <w:bCs/>
          <w:sz w:val="22"/>
          <w:szCs w:val="22"/>
          <w:lang w:val="pt-BR"/>
        </w:rPr>
        <w:t>” ou</w:t>
      </w:r>
      <w:r w:rsidR="00440E12" w:rsidRPr="004E23CC">
        <w:rPr>
          <w:rFonts w:ascii="Arial" w:hAnsi="Arial" w:cs="Arial"/>
          <w:b/>
          <w:bCs/>
          <w:sz w:val="22"/>
          <w:szCs w:val="22"/>
          <w:lang w:val="pt-BR"/>
        </w:rPr>
        <w:t xml:space="preserve"> </w:t>
      </w:r>
      <w:r w:rsidR="00440E12" w:rsidRPr="004E23CC">
        <w:rPr>
          <w:rFonts w:ascii="Arial" w:hAnsi="Arial" w:cs="Arial"/>
          <w:sz w:val="22"/>
          <w:szCs w:val="22"/>
          <w:lang w:val="pt-BR"/>
        </w:rPr>
        <w:t>“</w:t>
      </w:r>
      <w:r w:rsidR="00440E12" w:rsidRPr="004E23CC">
        <w:rPr>
          <w:rFonts w:ascii="Arial" w:hAnsi="Arial" w:cs="Arial"/>
          <w:sz w:val="22"/>
          <w:szCs w:val="22"/>
          <w:u w:val="single"/>
          <w:lang w:val="pt-BR"/>
        </w:rPr>
        <w:t>Licenciante</w:t>
      </w:r>
      <w:r w:rsidR="00440E12" w:rsidRPr="004E23CC">
        <w:rPr>
          <w:rFonts w:ascii="Arial" w:hAnsi="Arial" w:cs="Arial"/>
          <w:sz w:val="22"/>
          <w:szCs w:val="22"/>
          <w:lang w:val="pt-BR"/>
        </w:rPr>
        <w:t>”)</w:t>
      </w:r>
      <w:r w:rsidRPr="004E23CC">
        <w:rPr>
          <w:rFonts w:ascii="Arial" w:hAnsi="Arial" w:cs="Arial"/>
          <w:sz w:val="22"/>
          <w:szCs w:val="22"/>
          <w:lang w:val="pt-BR"/>
        </w:rPr>
        <w:t>,</w:t>
      </w:r>
    </w:p>
    <w:p w14:paraId="2AED2FB4" w14:textId="77777777" w:rsidR="00EC5DE7" w:rsidRPr="004E23CC" w:rsidRDefault="00EC5DE7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684BD837" w14:textId="77777777" w:rsidR="00EC5DE7" w:rsidRPr="004E23CC" w:rsidRDefault="00496FA5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 xml:space="preserve">E, de outro lado, </w:t>
      </w:r>
    </w:p>
    <w:p w14:paraId="40B2AF4A" w14:textId="77777777" w:rsidR="00EC5DE7" w:rsidRPr="004E23CC" w:rsidRDefault="00496FA5" w:rsidP="00977D42">
      <w:pPr>
        <w:widowControl w:val="0"/>
        <w:tabs>
          <w:tab w:val="left" w:pos="5910"/>
        </w:tabs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ab/>
      </w:r>
    </w:p>
    <w:p w14:paraId="21FB86A5" w14:textId="3B45F6E0" w:rsidR="00EC5DE7" w:rsidRPr="004E23CC" w:rsidRDefault="00F60573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b/>
          <w:sz w:val="22"/>
          <w:szCs w:val="22"/>
          <w:lang w:val="pt-BR"/>
        </w:rPr>
        <w:t>CLIENTCO SERVIÇOS DE REDE NORDESTE S.A.</w:t>
      </w:r>
      <w:r w:rsidRPr="004E23CC">
        <w:rPr>
          <w:rFonts w:ascii="Arial" w:hAnsi="Arial" w:cs="Arial"/>
          <w:bCs/>
          <w:sz w:val="22"/>
          <w:szCs w:val="22"/>
          <w:lang w:val="pt-BR"/>
        </w:rPr>
        <w:t>,</w:t>
      </w:r>
      <w:r w:rsidR="00496FA5" w:rsidRPr="004E23CC">
        <w:rPr>
          <w:rFonts w:ascii="Arial" w:hAnsi="Arial" w:cs="Arial"/>
          <w:bCs/>
          <w:sz w:val="22"/>
          <w:szCs w:val="22"/>
          <w:lang w:val="pt-BR"/>
        </w:rPr>
        <w:t xml:space="preserve"> </w:t>
      </w:r>
      <w:r w:rsidR="008C581E" w:rsidRPr="004E23CC">
        <w:rPr>
          <w:rFonts w:ascii="Arial" w:hAnsi="Arial" w:cs="Arial"/>
          <w:sz w:val="22"/>
          <w:szCs w:val="22"/>
          <w:lang w:val="pt-BR"/>
        </w:rPr>
        <w:t xml:space="preserve">sociedade anônima de capital fechado, </w:t>
      </w:r>
      <w:r w:rsidRPr="004E23CC">
        <w:rPr>
          <w:rFonts w:ascii="Arial" w:hAnsi="Arial" w:cs="Arial"/>
          <w:bCs/>
          <w:sz w:val="22"/>
          <w:szCs w:val="22"/>
          <w:lang w:val="pt-BR"/>
        </w:rPr>
        <w:t>com sede, na rua Correa Vasquez, 69</w:t>
      </w:r>
      <w:r w:rsidR="008C581E" w:rsidRPr="004E23CC">
        <w:rPr>
          <w:rFonts w:ascii="Arial" w:hAnsi="Arial" w:cs="Arial"/>
          <w:bCs/>
          <w:sz w:val="22"/>
          <w:szCs w:val="22"/>
          <w:lang w:val="pt-BR"/>
        </w:rPr>
        <w:t>,</w:t>
      </w:r>
      <w:r w:rsidRPr="004E23CC">
        <w:rPr>
          <w:rFonts w:ascii="Arial" w:hAnsi="Arial" w:cs="Arial"/>
          <w:bCs/>
          <w:sz w:val="22"/>
          <w:szCs w:val="22"/>
          <w:lang w:val="pt-BR"/>
        </w:rPr>
        <w:t xml:space="preserve"> 3º andar</w:t>
      </w:r>
      <w:r w:rsidR="008C581E" w:rsidRPr="004E23CC">
        <w:rPr>
          <w:rFonts w:ascii="Arial" w:hAnsi="Arial" w:cs="Arial"/>
          <w:bCs/>
          <w:sz w:val="22"/>
          <w:szCs w:val="22"/>
          <w:lang w:val="pt-BR"/>
        </w:rPr>
        <w:t xml:space="preserve">, </w:t>
      </w:r>
      <w:r w:rsidRPr="004E23CC">
        <w:rPr>
          <w:rFonts w:ascii="Arial" w:hAnsi="Arial" w:cs="Arial"/>
          <w:bCs/>
          <w:sz w:val="22"/>
          <w:szCs w:val="22"/>
          <w:lang w:val="pt-BR"/>
        </w:rPr>
        <w:t>sala 302</w:t>
      </w:r>
      <w:r w:rsidR="008C581E" w:rsidRPr="004E23CC">
        <w:rPr>
          <w:rFonts w:ascii="Arial" w:hAnsi="Arial" w:cs="Arial"/>
          <w:bCs/>
          <w:sz w:val="22"/>
          <w:szCs w:val="22"/>
          <w:lang w:val="pt-BR"/>
        </w:rPr>
        <w:t>,</w:t>
      </w:r>
      <w:r w:rsidRPr="004E23CC">
        <w:rPr>
          <w:rFonts w:ascii="Arial" w:hAnsi="Arial" w:cs="Arial"/>
          <w:bCs/>
          <w:sz w:val="22"/>
          <w:szCs w:val="22"/>
          <w:lang w:val="pt-BR"/>
        </w:rPr>
        <w:t xml:space="preserve"> Cidade Nova, </w:t>
      </w:r>
      <w:r w:rsidR="008C581E" w:rsidRPr="004E23CC">
        <w:rPr>
          <w:rFonts w:ascii="Arial" w:hAnsi="Arial" w:cs="Arial"/>
          <w:bCs/>
          <w:sz w:val="22"/>
          <w:szCs w:val="22"/>
          <w:lang w:val="pt-BR"/>
        </w:rPr>
        <w:t xml:space="preserve">Rio de Janeiro </w:t>
      </w:r>
      <w:r w:rsidR="008C581E" w:rsidRPr="004E23CC">
        <w:rPr>
          <w:rFonts w:ascii="Arial" w:hAnsi="Arial" w:cs="Arial"/>
          <w:sz w:val="22"/>
          <w:szCs w:val="22"/>
          <w:lang w:val="pt-BR"/>
        </w:rPr>
        <w:t>– RJ</w:t>
      </w:r>
      <w:r w:rsidR="008C581E" w:rsidRPr="004E23CC">
        <w:rPr>
          <w:rFonts w:ascii="Arial" w:hAnsi="Arial" w:cs="Arial"/>
          <w:bCs/>
          <w:sz w:val="22"/>
          <w:szCs w:val="22"/>
          <w:lang w:val="pt-BR"/>
        </w:rPr>
        <w:t xml:space="preserve">, </w:t>
      </w:r>
      <w:r w:rsidRPr="004E23CC">
        <w:rPr>
          <w:rFonts w:ascii="Arial" w:hAnsi="Arial" w:cs="Arial"/>
          <w:bCs/>
          <w:sz w:val="22"/>
          <w:szCs w:val="22"/>
          <w:lang w:val="pt-BR"/>
        </w:rPr>
        <w:t>CEP 20211-140, inscrita no CNPJ/MF sob o nº 53.420.564/0001-40</w:t>
      </w:r>
      <w:r w:rsidR="00496FA5" w:rsidRPr="004E23CC">
        <w:rPr>
          <w:rFonts w:ascii="Arial" w:hAnsi="Arial" w:cs="Arial"/>
          <w:bCs/>
          <w:sz w:val="22"/>
          <w:szCs w:val="22"/>
          <w:lang w:val="pt-BR"/>
        </w:rPr>
        <w:t xml:space="preserve">, neste ato representada na forma do seu estatuto social </w:t>
      </w:r>
      <w:r w:rsidR="00496FA5" w:rsidRPr="004E23CC">
        <w:rPr>
          <w:rFonts w:ascii="Arial" w:hAnsi="Arial" w:cs="Arial"/>
          <w:sz w:val="22"/>
          <w:szCs w:val="22"/>
          <w:lang w:val="pt-BR"/>
        </w:rPr>
        <w:t>(“</w:t>
      </w:r>
      <w:r w:rsidR="00496FA5" w:rsidRPr="004E23CC">
        <w:rPr>
          <w:rFonts w:ascii="Arial" w:hAnsi="Arial" w:cs="Arial"/>
          <w:sz w:val="22"/>
          <w:szCs w:val="22"/>
          <w:u w:val="single"/>
          <w:lang w:val="pt-BR"/>
        </w:rPr>
        <w:t>Licenciada</w:t>
      </w:r>
      <w:r w:rsidR="00496FA5" w:rsidRPr="004E23CC">
        <w:rPr>
          <w:rFonts w:ascii="Arial" w:hAnsi="Arial" w:cs="Arial"/>
          <w:sz w:val="22"/>
          <w:szCs w:val="22"/>
          <w:lang w:val="pt-BR"/>
        </w:rPr>
        <w:t>” ou “</w:t>
      </w:r>
      <w:r w:rsidR="00A93E60" w:rsidRPr="004E23CC">
        <w:rPr>
          <w:rFonts w:ascii="Arial" w:hAnsi="Arial" w:cs="Arial"/>
          <w:sz w:val="22"/>
          <w:szCs w:val="22"/>
          <w:u w:val="single"/>
          <w:lang w:val="pt-BR"/>
        </w:rPr>
        <w:t>ClientCo</w:t>
      </w:r>
      <w:r w:rsidR="00496FA5" w:rsidRPr="004E23CC">
        <w:rPr>
          <w:rFonts w:ascii="Arial" w:hAnsi="Arial" w:cs="Arial"/>
          <w:sz w:val="22"/>
          <w:szCs w:val="22"/>
          <w:lang w:val="pt-BR"/>
        </w:rPr>
        <w:t>”).</w:t>
      </w:r>
    </w:p>
    <w:p w14:paraId="49693CD6" w14:textId="77777777" w:rsidR="00EC5DE7" w:rsidRPr="004E23CC" w:rsidRDefault="00EC5DE7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654FAFDD" w14:textId="77777777" w:rsidR="00EC5DE7" w:rsidRPr="004E23CC" w:rsidRDefault="00496FA5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>A Licenciante e a Licenciada são coletivamente denominadas como as "</w:t>
      </w:r>
      <w:r w:rsidRPr="004E23CC">
        <w:rPr>
          <w:rFonts w:ascii="Arial" w:hAnsi="Arial" w:cs="Arial"/>
          <w:sz w:val="22"/>
          <w:szCs w:val="22"/>
          <w:u w:val="single"/>
          <w:lang w:val="pt-BR"/>
        </w:rPr>
        <w:t>Partes</w:t>
      </w:r>
      <w:r w:rsidRPr="004E23CC">
        <w:rPr>
          <w:rFonts w:ascii="Arial" w:hAnsi="Arial" w:cs="Arial"/>
          <w:sz w:val="22"/>
          <w:szCs w:val="22"/>
          <w:lang w:val="pt-BR"/>
        </w:rPr>
        <w:t>".</w:t>
      </w:r>
    </w:p>
    <w:p w14:paraId="51153B68" w14:textId="77777777" w:rsidR="00EC5DE7" w:rsidRPr="004E23CC" w:rsidRDefault="00EC5DE7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6D93558B" w14:textId="1DC86960" w:rsidR="0011555B" w:rsidRPr="004E23CC" w:rsidRDefault="0011555B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>CONSIDERANDO QUE em 1</w:t>
      </w:r>
      <w:r w:rsidR="00DD3F06" w:rsidRPr="004E23CC">
        <w:rPr>
          <w:rFonts w:ascii="Arial" w:hAnsi="Arial" w:cs="Arial"/>
          <w:sz w:val="22"/>
          <w:szCs w:val="22"/>
          <w:lang w:val="pt-BR"/>
        </w:rPr>
        <w:t>º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de março de 2023, a Oi, em conjunto com determinadas subsidiárias (“</w:t>
      </w:r>
      <w:r w:rsidRPr="004E23CC">
        <w:rPr>
          <w:rFonts w:ascii="Arial" w:hAnsi="Arial" w:cs="Arial"/>
          <w:sz w:val="22"/>
          <w:szCs w:val="22"/>
          <w:u w:val="single"/>
          <w:lang w:val="pt-BR"/>
        </w:rPr>
        <w:t>Grupo Oi</w:t>
      </w:r>
      <w:r w:rsidRPr="004E23CC">
        <w:rPr>
          <w:rFonts w:ascii="Arial" w:hAnsi="Arial" w:cs="Arial"/>
          <w:sz w:val="22"/>
          <w:szCs w:val="22"/>
          <w:lang w:val="pt-BR"/>
        </w:rPr>
        <w:t>”) apresentou pedido de recuperação judicial (“</w:t>
      </w:r>
      <w:r w:rsidRPr="004E23CC">
        <w:rPr>
          <w:rFonts w:ascii="Arial" w:hAnsi="Arial" w:cs="Arial"/>
          <w:sz w:val="22"/>
          <w:szCs w:val="22"/>
          <w:u w:val="single"/>
          <w:lang w:val="pt-BR"/>
        </w:rPr>
        <w:t>Recuperação Judicial</w:t>
      </w:r>
      <w:r w:rsidRPr="004E23CC">
        <w:rPr>
          <w:rFonts w:ascii="Arial" w:hAnsi="Arial" w:cs="Arial"/>
          <w:sz w:val="22"/>
          <w:szCs w:val="22"/>
          <w:lang w:val="pt-BR"/>
        </w:rPr>
        <w:t>”), cujo processamento foi deferido pelo Juízo da</w:t>
      </w:r>
      <w:r w:rsidR="00FE7A10" w:rsidRPr="004E23CC">
        <w:rPr>
          <w:rFonts w:ascii="Arial" w:hAnsi="Arial" w:cs="Arial"/>
          <w:sz w:val="22"/>
          <w:szCs w:val="22"/>
          <w:lang w:val="pt-BR"/>
        </w:rPr>
        <w:t xml:space="preserve"> 7ª Vara Empresarial da Comarca da Capital do Estado do Rio de Janeiro (“</w:t>
      </w:r>
      <w:r w:rsidR="00951504" w:rsidRPr="004E23CC">
        <w:rPr>
          <w:rFonts w:ascii="Arial" w:hAnsi="Arial" w:cs="Arial"/>
          <w:sz w:val="22"/>
          <w:szCs w:val="22"/>
          <w:u w:val="single"/>
          <w:lang w:val="pt-BR"/>
        </w:rPr>
        <w:t xml:space="preserve">Juízo da </w:t>
      </w:r>
      <w:r w:rsidRPr="004E23CC">
        <w:rPr>
          <w:rFonts w:ascii="Arial" w:hAnsi="Arial" w:cs="Arial"/>
          <w:sz w:val="22"/>
          <w:szCs w:val="22"/>
          <w:u w:val="single"/>
          <w:lang w:val="pt-BR"/>
        </w:rPr>
        <w:t>Recuperação Judicial</w:t>
      </w:r>
      <w:r w:rsidR="00FE7A10" w:rsidRPr="004E23CC">
        <w:rPr>
          <w:rFonts w:ascii="Arial" w:hAnsi="Arial" w:cs="Arial"/>
          <w:sz w:val="22"/>
          <w:szCs w:val="22"/>
          <w:lang w:val="pt-BR"/>
        </w:rPr>
        <w:t>”)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em 16 de março de 2023; </w:t>
      </w:r>
    </w:p>
    <w:p w14:paraId="4845BA1E" w14:textId="77777777" w:rsidR="0011555B" w:rsidRPr="004E23CC" w:rsidRDefault="0011555B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3601FE12" w14:textId="2C7F5B1F" w:rsidR="0011555B" w:rsidRPr="004E23CC" w:rsidRDefault="0011555B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 xml:space="preserve">CONSIDERANDO QUE em 19 de abril de 2024, os credores do Grupo Oi, reunidos em assembleia geral de credores, aprovaram o plano de recuperação judicial, </w:t>
      </w:r>
      <w:r w:rsidR="00275E82" w:rsidRPr="004E23CC">
        <w:rPr>
          <w:rFonts w:ascii="Arial" w:hAnsi="Arial" w:cs="Arial"/>
          <w:sz w:val="22"/>
          <w:szCs w:val="22"/>
          <w:lang w:val="pt-BR"/>
        </w:rPr>
        <w:t xml:space="preserve">o qual foi 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homologado pelo </w:t>
      </w:r>
      <w:r w:rsidR="00951504" w:rsidRPr="004E23CC">
        <w:rPr>
          <w:rFonts w:ascii="Arial" w:hAnsi="Arial" w:cs="Arial"/>
          <w:sz w:val="22"/>
          <w:szCs w:val="22"/>
          <w:lang w:val="pt-BR"/>
        </w:rPr>
        <w:t>Juízo da Recuperação Judicial</w:t>
      </w:r>
      <w:r w:rsidR="00951504" w:rsidRPr="004E23CC" w:rsidDel="00951504">
        <w:rPr>
          <w:rFonts w:ascii="Arial" w:hAnsi="Arial" w:cs="Arial"/>
          <w:sz w:val="22"/>
          <w:szCs w:val="22"/>
          <w:lang w:val="pt-BR"/>
        </w:rPr>
        <w:t xml:space="preserve"> </w:t>
      </w:r>
      <w:r w:rsidRPr="004E23CC">
        <w:rPr>
          <w:rFonts w:ascii="Arial" w:hAnsi="Arial" w:cs="Arial"/>
          <w:sz w:val="22"/>
          <w:szCs w:val="22"/>
          <w:lang w:val="pt-BR"/>
        </w:rPr>
        <w:t>em 28 de maio de 2024</w:t>
      </w:r>
      <w:r w:rsidRPr="004E23CC" w:rsidDel="00D42D5C">
        <w:rPr>
          <w:rFonts w:ascii="Arial" w:hAnsi="Arial" w:cs="Arial"/>
          <w:sz w:val="22"/>
          <w:szCs w:val="22"/>
          <w:lang w:val="pt-BR"/>
        </w:rPr>
        <w:t xml:space="preserve"> </w:t>
      </w:r>
      <w:r w:rsidRPr="004E23CC">
        <w:rPr>
          <w:rFonts w:ascii="Arial" w:hAnsi="Arial" w:cs="Arial"/>
          <w:sz w:val="22"/>
          <w:szCs w:val="22"/>
          <w:lang w:val="pt-BR"/>
        </w:rPr>
        <w:t>(“</w:t>
      </w:r>
      <w:r w:rsidRPr="004E23CC">
        <w:rPr>
          <w:rFonts w:ascii="Arial" w:hAnsi="Arial" w:cs="Arial"/>
          <w:sz w:val="22"/>
          <w:szCs w:val="22"/>
          <w:u w:val="single"/>
          <w:lang w:val="pt-BR"/>
        </w:rPr>
        <w:t>Plano de Recuperação Judicial</w:t>
      </w:r>
      <w:r w:rsidRPr="004E23CC">
        <w:rPr>
          <w:rFonts w:ascii="Arial" w:hAnsi="Arial" w:cs="Arial"/>
          <w:sz w:val="22"/>
          <w:szCs w:val="22"/>
          <w:lang w:val="pt-BR"/>
        </w:rPr>
        <w:t>”);</w:t>
      </w:r>
    </w:p>
    <w:p w14:paraId="057CC4F8" w14:textId="77777777" w:rsidR="0011555B" w:rsidRPr="004E23CC" w:rsidRDefault="0011555B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0C4A4D9C" w14:textId="19D8CF39" w:rsidR="0011555B" w:rsidRPr="004E23CC" w:rsidRDefault="0011555B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>CONSIDERANDO QUE entre as medidas de reestruturação previstas no Plano de Recuperação Judicial está a constituição da Licenciada, na forma de UPI ClientCo</w:t>
      </w:r>
      <w:r w:rsidR="003B172C" w:rsidRPr="004E23CC">
        <w:rPr>
          <w:rFonts w:ascii="Arial" w:hAnsi="Arial" w:cs="Arial"/>
          <w:sz w:val="22"/>
          <w:szCs w:val="22"/>
          <w:lang w:val="pt-BR"/>
        </w:rPr>
        <w:t xml:space="preserve"> (conforme definida no Plano de Recuperação Judicial)</w:t>
      </w:r>
      <w:r w:rsidRPr="004E23CC">
        <w:rPr>
          <w:rFonts w:ascii="Arial" w:hAnsi="Arial" w:cs="Arial"/>
          <w:sz w:val="22"/>
          <w:szCs w:val="22"/>
          <w:lang w:val="pt-BR"/>
        </w:rPr>
        <w:t>, mediante a realização e implementação de operações de reorganização societária que resultem na transferência</w:t>
      </w:r>
      <w:r w:rsidR="008C581E" w:rsidRPr="004E23CC">
        <w:rPr>
          <w:rFonts w:ascii="Arial" w:hAnsi="Arial" w:cs="Arial"/>
          <w:sz w:val="22"/>
          <w:szCs w:val="22"/>
          <w:lang w:val="pt-BR"/>
        </w:rPr>
        <w:t>,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pela Oi ou </w:t>
      </w:r>
      <w:r w:rsidR="008C581E" w:rsidRPr="004E23CC">
        <w:rPr>
          <w:rFonts w:ascii="Arial" w:hAnsi="Arial" w:cs="Arial"/>
          <w:sz w:val="22"/>
          <w:szCs w:val="22"/>
          <w:lang w:val="pt-BR"/>
        </w:rPr>
        <w:t xml:space="preserve">pelas </w:t>
      </w:r>
      <w:r w:rsidRPr="004E23CC">
        <w:rPr>
          <w:rFonts w:ascii="Arial" w:hAnsi="Arial" w:cs="Arial"/>
          <w:sz w:val="22"/>
          <w:szCs w:val="22"/>
          <w:lang w:val="pt-BR"/>
        </w:rPr>
        <w:t>suas subsidiárias</w:t>
      </w:r>
      <w:r w:rsidR="00896315" w:rsidRPr="004E23CC">
        <w:rPr>
          <w:rFonts w:ascii="Arial" w:hAnsi="Arial" w:cs="Arial"/>
          <w:sz w:val="22"/>
          <w:szCs w:val="22"/>
          <w:lang w:val="pt-BR"/>
        </w:rPr>
        <w:t xml:space="preserve"> à ClientCo</w:t>
      </w:r>
      <w:r w:rsidR="008C581E" w:rsidRPr="004E23CC">
        <w:rPr>
          <w:rFonts w:ascii="Arial" w:hAnsi="Arial" w:cs="Arial"/>
          <w:sz w:val="22"/>
          <w:szCs w:val="22"/>
          <w:lang w:val="pt-BR"/>
        </w:rPr>
        <w:t>,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da titularidade de certos bens e ativos, necessários para o exercício d</w:t>
      </w:r>
      <w:r w:rsidR="008C581E" w:rsidRPr="004E23CC">
        <w:rPr>
          <w:rFonts w:ascii="Arial" w:hAnsi="Arial" w:cs="Arial"/>
          <w:sz w:val="22"/>
          <w:szCs w:val="22"/>
          <w:lang w:val="pt-BR"/>
        </w:rPr>
        <w:t xml:space="preserve">as </w:t>
      </w:r>
      <w:r w:rsidR="00530474" w:rsidRPr="004E23CC">
        <w:rPr>
          <w:rFonts w:ascii="Arial" w:hAnsi="Arial" w:cs="Arial"/>
          <w:sz w:val="22"/>
          <w:szCs w:val="22"/>
          <w:lang w:val="pt-BR"/>
        </w:rPr>
        <w:t xml:space="preserve">Atividades </w:t>
      </w:r>
      <w:r w:rsidR="008C581E" w:rsidRPr="004E23CC">
        <w:rPr>
          <w:rFonts w:ascii="Arial" w:hAnsi="Arial" w:cs="Arial"/>
          <w:sz w:val="22"/>
          <w:szCs w:val="22"/>
          <w:lang w:val="pt-BR"/>
        </w:rPr>
        <w:t>da Licenciada</w:t>
      </w:r>
      <w:r w:rsidR="00530474" w:rsidRPr="004E23CC">
        <w:rPr>
          <w:rFonts w:ascii="Arial" w:hAnsi="Arial" w:cs="Arial"/>
          <w:sz w:val="22"/>
          <w:szCs w:val="22"/>
          <w:lang w:val="pt-BR"/>
        </w:rPr>
        <w:t xml:space="preserve"> (abaixo definido)</w:t>
      </w:r>
      <w:r w:rsidRPr="004E23CC">
        <w:rPr>
          <w:rFonts w:ascii="Arial" w:hAnsi="Arial" w:cs="Arial"/>
          <w:sz w:val="22"/>
          <w:szCs w:val="22"/>
          <w:lang w:val="pt-BR"/>
        </w:rPr>
        <w:t>;</w:t>
      </w:r>
    </w:p>
    <w:p w14:paraId="2E9083C6" w14:textId="77777777" w:rsidR="00896315" w:rsidRPr="004E23CC" w:rsidRDefault="00896315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45D08B84" w14:textId="3410C02F" w:rsidR="00896315" w:rsidRPr="004E23CC" w:rsidRDefault="00896315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 xml:space="preserve">CONSIDERANDO QUE nesta data foi </w:t>
      </w:r>
      <w:r w:rsidR="00D55356" w:rsidRPr="004E23CC">
        <w:rPr>
          <w:rFonts w:ascii="Arial" w:hAnsi="Arial" w:cs="Arial"/>
          <w:sz w:val="22"/>
          <w:szCs w:val="22"/>
          <w:lang w:val="pt-BR"/>
        </w:rPr>
        <w:t>implementado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o fechamento d</w:t>
      </w:r>
      <w:r w:rsidR="00D55356" w:rsidRPr="004E23CC">
        <w:rPr>
          <w:rFonts w:ascii="Arial" w:hAnsi="Arial" w:cs="Arial"/>
          <w:sz w:val="22"/>
          <w:szCs w:val="22"/>
          <w:lang w:val="pt-BR"/>
        </w:rPr>
        <w:t>a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alienação da UPI ClientCo, nos termos do Plano de Recuperação Judicial;</w:t>
      </w:r>
    </w:p>
    <w:p w14:paraId="3098DA86" w14:textId="77777777" w:rsidR="00896315" w:rsidRPr="004E23CC" w:rsidRDefault="00896315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7EAB73A4" w14:textId="1238E5D2" w:rsidR="00896315" w:rsidRPr="004E23CC" w:rsidRDefault="00896315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 xml:space="preserve">CONSIDERANDO QUE parte dos bens e ativos transferidos pela Oi ou suas subsidiárias à </w:t>
      </w:r>
      <w:r w:rsidR="007524C1" w:rsidRPr="004E23CC">
        <w:rPr>
          <w:rFonts w:ascii="Arial" w:hAnsi="Arial" w:cs="Arial"/>
          <w:sz w:val="22"/>
          <w:szCs w:val="22"/>
          <w:lang w:val="pt-BR"/>
        </w:rPr>
        <w:t xml:space="preserve">UPI </w:t>
      </w:r>
      <w:r w:rsidRPr="004E23CC">
        <w:rPr>
          <w:rFonts w:ascii="Arial" w:hAnsi="Arial" w:cs="Arial"/>
          <w:sz w:val="22"/>
          <w:szCs w:val="22"/>
          <w:lang w:val="pt-BR"/>
        </w:rPr>
        <w:t>ClientCo utilizam e/ou estão gravados com marcas e/ou identidade visual de propriedade do Grupo Oi, identificadas no Anexo A ao presente Contrato (</w:t>
      </w:r>
      <w:r w:rsidR="00093A78">
        <w:rPr>
          <w:rFonts w:ascii="Arial" w:hAnsi="Arial" w:cs="Arial"/>
          <w:sz w:val="22"/>
          <w:szCs w:val="22"/>
          <w:lang w:val="pt-BR"/>
        </w:rPr>
        <w:t xml:space="preserve">as </w:t>
      </w:r>
      <w:r w:rsidRPr="004E23CC">
        <w:rPr>
          <w:rFonts w:ascii="Arial" w:hAnsi="Arial" w:cs="Arial"/>
          <w:sz w:val="22"/>
          <w:szCs w:val="22"/>
          <w:lang w:val="pt-BR"/>
        </w:rPr>
        <w:t>“</w:t>
      </w:r>
      <w:r w:rsidRPr="004E23CC">
        <w:rPr>
          <w:rFonts w:ascii="Arial" w:hAnsi="Arial" w:cs="Arial"/>
          <w:sz w:val="22"/>
          <w:szCs w:val="22"/>
          <w:u w:val="single"/>
          <w:lang w:val="pt-BR"/>
        </w:rPr>
        <w:t>Marcas</w:t>
      </w:r>
      <w:r w:rsidRPr="004E23CC">
        <w:rPr>
          <w:rFonts w:ascii="Arial" w:hAnsi="Arial" w:cs="Arial"/>
          <w:sz w:val="22"/>
          <w:szCs w:val="22"/>
          <w:lang w:val="pt-BR"/>
        </w:rPr>
        <w:t>”);</w:t>
      </w:r>
    </w:p>
    <w:p w14:paraId="41758D73" w14:textId="77777777" w:rsidR="0011555B" w:rsidRPr="004E23CC" w:rsidRDefault="0011555B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16ED7BA5" w14:textId="19877F65" w:rsidR="00EC5DE7" w:rsidRPr="004E23CC" w:rsidRDefault="00C77CE9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  <w:bookmarkStart w:id="0" w:name="_Hlk73462620"/>
      <w:r w:rsidRPr="004E23CC">
        <w:rPr>
          <w:rFonts w:ascii="Arial" w:hAnsi="Arial" w:cs="Arial"/>
          <w:sz w:val="22"/>
          <w:szCs w:val="22"/>
          <w:lang w:val="pt-BR"/>
        </w:rPr>
        <w:t xml:space="preserve">CONSIDERANDO QUE a </w:t>
      </w:r>
      <w:r w:rsidR="00835623" w:rsidRPr="004E23CC">
        <w:rPr>
          <w:rFonts w:ascii="Arial" w:hAnsi="Arial" w:cs="Arial"/>
          <w:sz w:val="22"/>
          <w:szCs w:val="22"/>
          <w:lang w:val="pt-BR"/>
        </w:rPr>
        <w:t>L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icenciada já manifestou </w:t>
      </w:r>
      <w:r w:rsidR="00896315" w:rsidRPr="004E23CC">
        <w:rPr>
          <w:rFonts w:ascii="Arial" w:hAnsi="Arial" w:cs="Arial"/>
          <w:sz w:val="22"/>
          <w:szCs w:val="22"/>
          <w:lang w:val="pt-BR"/>
        </w:rPr>
        <w:t>intenção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de </w:t>
      </w:r>
      <w:r w:rsidR="00896315" w:rsidRPr="004E23CC">
        <w:rPr>
          <w:rFonts w:ascii="Arial" w:hAnsi="Arial" w:cs="Arial"/>
          <w:sz w:val="22"/>
          <w:szCs w:val="22"/>
          <w:lang w:val="pt-BR"/>
        </w:rPr>
        <w:t xml:space="preserve">substituir 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o uso das Marcas </w:t>
      </w:r>
      <w:r w:rsidR="00896315" w:rsidRPr="004E23CC">
        <w:rPr>
          <w:rFonts w:ascii="Arial" w:hAnsi="Arial" w:cs="Arial"/>
          <w:sz w:val="22"/>
          <w:szCs w:val="22"/>
          <w:lang w:val="pt-BR"/>
        </w:rPr>
        <w:t>por uma nova marca de sua propriedade</w:t>
      </w:r>
      <w:r w:rsidR="00361C12" w:rsidRPr="004E23CC">
        <w:rPr>
          <w:rFonts w:ascii="Arial" w:hAnsi="Arial" w:cs="Arial"/>
          <w:sz w:val="22"/>
          <w:szCs w:val="22"/>
          <w:lang w:val="pt-BR"/>
        </w:rPr>
        <w:t xml:space="preserve"> </w:t>
      </w:r>
      <w:r w:rsidR="00896315" w:rsidRPr="004E23CC">
        <w:rPr>
          <w:rFonts w:ascii="Arial" w:hAnsi="Arial" w:cs="Arial"/>
          <w:sz w:val="22"/>
          <w:szCs w:val="22"/>
          <w:lang w:val="pt-BR"/>
        </w:rPr>
        <w:t>(“</w:t>
      </w:r>
      <w:r w:rsidR="002B1856" w:rsidRPr="004E23CC">
        <w:rPr>
          <w:rFonts w:ascii="Arial" w:hAnsi="Arial" w:cs="Arial"/>
          <w:sz w:val="22"/>
          <w:szCs w:val="22"/>
          <w:u w:val="single"/>
          <w:lang w:val="pt-BR"/>
        </w:rPr>
        <w:t>Nova Marca da Licenciada</w:t>
      </w:r>
      <w:r w:rsidR="00896315" w:rsidRPr="004E23CC">
        <w:rPr>
          <w:rFonts w:ascii="Arial" w:hAnsi="Arial" w:cs="Arial"/>
          <w:sz w:val="22"/>
          <w:szCs w:val="22"/>
          <w:lang w:val="pt-BR"/>
        </w:rPr>
        <w:t>”) no menor tempo possível</w:t>
      </w:r>
      <w:r w:rsidRPr="004E23CC">
        <w:rPr>
          <w:rFonts w:ascii="Arial" w:hAnsi="Arial" w:cs="Arial"/>
          <w:sz w:val="22"/>
          <w:szCs w:val="22"/>
          <w:lang w:val="pt-BR"/>
        </w:rPr>
        <w:t>;</w:t>
      </w:r>
      <w:bookmarkEnd w:id="0"/>
    </w:p>
    <w:p w14:paraId="745AA4FC" w14:textId="77777777" w:rsidR="00896315" w:rsidRPr="004E23CC" w:rsidRDefault="00896315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262D451F" w14:textId="68AD7302" w:rsidR="00896315" w:rsidRPr="004E23CC" w:rsidRDefault="00896315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lastRenderedPageBreak/>
        <w:t xml:space="preserve">CONSIDERANDO QUE a substituição das Marcas pela </w:t>
      </w:r>
      <w:r w:rsidR="00636C41" w:rsidRPr="004E23CC">
        <w:rPr>
          <w:rFonts w:ascii="Arial" w:hAnsi="Arial" w:cs="Arial"/>
          <w:sz w:val="22"/>
          <w:szCs w:val="22"/>
          <w:lang w:val="pt-BR"/>
        </w:rPr>
        <w:t xml:space="preserve">Nova 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Marca da Licenciada requer esforço relevante, e demanda tempo razoável, inclusive para programação, configuração e desenvolvimento de sistemas, </w:t>
      </w:r>
      <w:r w:rsidR="00DC7747" w:rsidRPr="004E23CC">
        <w:rPr>
          <w:rFonts w:ascii="Arial" w:hAnsi="Arial" w:cs="Arial"/>
          <w:sz w:val="22"/>
          <w:szCs w:val="22"/>
          <w:lang w:val="pt-BR"/>
        </w:rPr>
        <w:t>substituição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de </w:t>
      </w:r>
      <w:r w:rsidR="00DC7747" w:rsidRPr="004E23CC">
        <w:rPr>
          <w:rFonts w:ascii="Arial" w:hAnsi="Arial" w:cs="Arial"/>
          <w:sz w:val="22"/>
          <w:szCs w:val="22"/>
          <w:lang w:val="pt-BR"/>
        </w:rPr>
        <w:t>materiais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de comunicação e atendimento ao consumidor;</w:t>
      </w:r>
    </w:p>
    <w:p w14:paraId="57B119F8" w14:textId="77777777" w:rsidR="00896315" w:rsidRPr="004E23CC" w:rsidRDefault="00896315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2A3B0FE5" w14:textId="0106A773" w:rsidR="00896315" w:rsidRPr="004E23CC" w:rsidRDefault="00896315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 xml:space="preserve">CONSIDERANDO QUE a substituição das Marcas pela </w:t>
      </w:r>
      <w:r w:rsidR="00636C41" w:rsidRPr="004E23CC">
        <w:rPr>
          <w:rFonts w:ascii="Arial" w:hAnsi="Arial" w:cs="Arial"/>
          <w:sz w:val="22"/>
          <w:szCs w:val="22"/>
          <w:lang w:val="pt-BR"/>
        </w:rPr>
        <w:t xml:space="preserve">Nova </w:t>
      </w:r>
      <w:r w:rsidRPr="004E23CC">
        <w:rPr>
          <w:rFonts w:ascii="Arial" w:hAnsi="Arial" w:cs="Arial"/>
          <w:sz w:val="22"/>
          <w:szCs w:val="22"/>
          <w:lang w:val="pt-BR"/>
        </w:rPr>
        <w:t>Marca da Licenciada deve ser realizada de maneira cautelosa e planejada, com comunicação clara e transparente aos assinantes, observadas as normas de defesa dos direitos do consumidor;</w:t>
      </w:r>
    </w:p>
    <w:p w14:paraId="43F6B22A" w14:textId="77777777" w:rsidR="00896315" w:rsidRPr="004E23CC" w:rsidRDefault="00896315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3E41036A" w14:textId="4C993586" w:rsidR="00DC7747" w:rsidRPr="004E23CC" w:rsidRDefault="00896315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>CONSIDERANDO QUE</w:t>
      </w:r>
      <w:r w:rsidR="00503138" w:rsidRPr="004E23CC">
        <w:rPr>
          <w:rFonts w:ascii="Arial" w:hAnsi="Arial" w:cs="Arial"/>
          <w:sz w:val="22"/>
          <w:szCs w:val="22"/>
          <w:lang w:val="pt-BR"/>
        </w:rPr>
        <w:t>,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pelas razões mencionadas nos parágrafos anteriores, a Licenciada precisará fazer uso das Marcas, em caráter transitório, por um </w:t>
      </w:r>
      <w:r w:rsidR="00D55356" w:rsidRPr="004E23CC">
        <w:rPr>
          <w:rFonts w:ascii="Arial" w:hAnsi="Arial" w:cs="Arial"/>
          <w:sz w:val="22"/>
          <w:szCs w:val="22"/>
          <w:lang w:val="pt-BR"/>
        </w:rPr>
        <w:t>período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limitado, para fins de prestar as Atividades da Licenciada e realizar a transição e substituição das </w:t>
      </w:r>
      <w:r w:rsidR="007524C1" w:rsidRPr="004E23CC">
        <w:rPr>
          <w:rFonts w:ascii="Arial" w:hAnsi="Arial" w:cs="Arial"/>
          <w:sz w:val="22"/>
          <w:szCs w:val="22"/>
          <w:lang w:val="pt-BR"/>
        </w:rPr>
        <w:t>M</w:t>
      </w:r>
      <w:r w:rsidRPr="004E23CC">
        <w:rPr>
          <w:rFonts w:ascii="Arial" w:hAnsi="Arial" w:cs="Arial"/>
          <w:sz w:val="22"/>
          <w:szCs w:val="22"/>
          <w:lang w:val="pt-BR"/>
        </w:rPr>
        <w:t>arcas de maneira organizada, transparente e informada aos consumidores;</w:t>
      </w:r>
    </w:p>
    <w:p w14:paraId="42D7ED85" w14:textId="77777777" w:rsidR="00FB02A7" w:rsidRPr="004E23CC" w:rsidRDefault="00FB02A7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568C654E" w14:textId="57F102F5" w:rsidR="00DC7747" w:rsidRPr="004E23CC" w:rsidRDefault="00DC7747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 xml:space="preserve">CONSIDERANDO QUE a Licenciada foi constituída na forma de </w:t>
      </w:r>
      <w:r w:rsidR="003B553D">
        <w:rPr>
          <w:rFonts w:ascii="Arial" w:hAnsi="Arial" w:cs="Arial"/>
          <w:sz w:val="22"/>
          <w:szCs w:val="22"/>
          <w:lang w:val="pt-BR"/>
        </w:rPr>
        <w:t>uma UPI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, </w:t>
      </w:r>
      <w:r w:rsidR="00F52CE4" w:rsidRPr="004E23CC">
        <w:rPr>
          <w:rFonts w:ascii="Arial" w:hAnsi="Arial" w:cs="Arial"/>
          <w:sz w:val="22"/>
          <w:szCs w:val="22"/>
          <w:lang w:val="pt-BR"/>
        </w:rPr>
        <w:t xml:space="preserve">livre de qualquer ônus ou sucessão, 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nos termos da Lei </w:t>
      </w:r>
      <w:r w:rsidR="00D55356" w:rsidRPr="004E23CC">
        <w:rPr>
          <w:rFonts w:ascii="Arial" w:hAnsi="Arial" w:cs="Arial"/>
          <w:sz w:val="22"/>
          <w:szCs w:val="22"/>
          <w:lang w:val="pt-BR"/>
        </w:rPr>
        <w:t>nº 11.101/2005</w:t>
      </w:r>
      <w:r w:rsidR="00F52CE4" w:rsidRPr="004E23CC">
        <w:rPr>
          <w:rFonts w:ascii="Arial" w:hAnsi="Arial" w:cs="Arial"/>
          <w:sz w:val="22"/>
          <w:szCs w:val="22"/>
          <w:lang w:val="pt-BR"/>
        </w:rPr>
        <w:t xml:space="preserve">, e nada disposto no presente Contrato </w:t>
      </w:r>
      <w:r w:rsidR="007519B3" w:rsidRPr="004E23CC">
        <w:rPr>
          <w:rFonts w:ascii="Arial" w:hAnsi="Arial" w:cs="Arial"/>
          <w:sz w:val="22"/>
          <w:szCs w:val="22"/>
          <w:lang w:val="pt-BR"/>
        </w:rPr>
        <w:t xml:space="preserve">estabelece ou deverá ser </w:t>
      </w:r>
      <w:r w:rsidR="00CF55E9" w:rsidRPr="004E23CC">
        <w:rPr>
          <w:rFonts w:ascii="Arial" w:hAnsi="Arial" w:cs="Arial"/>
          <w:sz w:val="22"/>
          <w:szCs w:val="22"/>
          <w:lang w:val="pt-BR"/>
        </w:rPr>
        <w:t xml:space="preserve">interpretado de forma a transferir qualquer responsabilidade à Licenciada ou </w:t>
      </w:r>
      <w:r w:rsidR="00D334E4" w:rsidRPr="004E23CC">
        <w:rPr>
          <w:rFonts w:ascii="Arial" w:hAnsi="Arial" w:cs="Arial"/>
          <w:sz w:val="22"/>
          <w:szCs w:val="22"/>
          <w:lang w:val="pt-BR"/>
        </w:rPr>
        <w:t>resultar na sucessão da Licenciada nas dívidas, passivos ou obrigações do Grupo Oi</w:t>
      </w:r>
      <w:r w:rsidR="00E35A56" w:rsidRPr="004E23CC">
        <w:rPr>
          <w:rFonts w:ascii="Arial" w:hAnsi="Arial" w:cs="Arial"/>
          <w:sz w:val="22"/>
          <w:szCs w:val="22"/>
          <w:lang w:val="pt-BR"/>
        </w:rPr>
        <w:t>;</w:t>
      </w:r>
    </w:p>
    <w:p w14:paraId="70753AB1" w14:textId="77777777" w:rsidR="001A3EAE" w:rsidRPr="004E23CC" w:rsidRDefault="001A3EAE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315398E1" w14:textId="3C8A947E" w:rsidR="001A3EAE" w:rsidRPr="004E23CC" w:rsidRDefault="001A3EAE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>CONSIDERANDO QUE na</w:t>
      </w:r>
      <w:r w:rsidR="000D3F24">
        <w:rPr>
          <w:rFonts w:ascii="Arial" w:hAnsi="Arial" w:cs="Arial"/>
          <w:sz w:val="22"/>
          <w:szCs w:val="22"/>
          <w:lang w:val="pt-BR"/>
        </w:rPr>
        <w:t>da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neste Contrato deverá ser interpretado de forma a transferir</w:t>
      </w:r>
      <w:r w:rsidR="00172786" w:rsidRPr="004E23CC">
        <w:rPr>
          <w:rFonts w:ascii="Arial" w:hAnsi="Arial" w:cs="Arial"/>
          <w:sz w:val="22"/>
          <w:szCs w:val="22"/>
          <w:lang w:val="pt-BR"/>
        </w:rPr>
        <w:t xml:space="preserve"> as Marcas da Licenciante para a Licenciada;</w:t>
      </w:r>
    </w:p>
    <w:p w14:paraId="21920ABD" w14:textId="77777777" w:rsidR="00EC5DE7" w:rsidRPr="004E23CC" w:rsidRDefault="00EC5DE7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7AB2CA60" w14:textId="7D217633" w:rsidR="00EC5DE7" w:rsidRPr="004E23CC" w:rsidRDefault="00896315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 xml:space="preserve">RESOLVEM AS PARTES </w:t>
      </w:r>
      <w:r w:rsidR="00496FA5" w:rsidRPr="004E23CC">
        <w:rPr>
          <w:rFonts w:ascii="Arial" w:hAnsi="Arial" w:cs="Arial"/>
          <w:sz w:val="22"/>
          <w:szCs w:val="22"/>
          <w:lang w:val="pt-BR"/>
        </w:rPr>
        <w:t xml:space="preserve">firmar o presente Contrato, que se regerá pelas seguintes cláusulas e condições: </w:t>
      </w:r>
    </w:p>
    <w:p w14:paraId="380ABD49" w14:textId="77777777" w:rsidR="00EC5DE7" w:rsidRPr="004E23CC" w:rsidRDefault="00EC5DE7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0F0C6F77" w14:textId="77777777" w:rsidR="00EC5DE7" w:rsidRPr="004E23CC" w:rsidRDefault="00496FA5" w:rsidP="00977D42">
      <w:pPr>
        <w:widowControl w:val="0"/>
        <w:numPr>
          <w:ilvl w:val="0"/>
          <w:numId w:val="2"/>
        </w:numPr>
        <w:pBdr>
          <w:bottom w:val="single" w:sz="12" w:space="1" w:color="7F7F7F"/>
        </w:pBdr>
        <w:spacing w:line="276" w:lineRule="auto"/>
        <w:jc w:val="both"/>
        <w:rPr>
          <w:rFonts w:ascii="Arial" w:hAnsi="Arial" w:cs="Arial"/>
          <w:b/>
          <w:bCs/>
          <w:sz w:val="22"/>
          <w:szCs w:val="22"/>
          <w:lang w:val="pt-BR"/>
        </w:rPr>
      </w:pPr>
      <w:r w:rsidRPr="004E23CC">
        <w:rPr>
          <w:rFonts w:ascii="Arial" w:hAnsi="Arial" w:cs="Arial"/>
          <w:b/>
          <w:bCs/>
          <w:sz w:val="22"/>
          <w:szCs w:val="22"/>
          <w:lang w:val="pt-BR"/>
        </w:rPr>
        <w:t>Objeto</w:t>
      </w:r>
    </w:p>
    <w:p w14:paraId="05B45E4E" w14:textId="62A47B5A" w:rsidR="005E792B" w:rsidRPr="004E23CC" w:rsidRDefault="00496FA5" w:rsidP="00977D42">
      <w:pPr>
        <w:pStyle w:val="ListParagraph"/>
        <w:widowControl w:val="0"/>
        <w:numPr>
          <w:ilvl w:val="1"/>
          <w:numId w:val="26"/>
        </w:numPr>
        <w:spacing w:line="276" w:lineRule="auto"/>
        <w:ind w:left="0" w:firstLine="4"/>
        <w:jc w:val="both"/>
        <w:rPr>
          <w:rFonts w:ascii="Arial" w:hAnsi="Arial" w:cs="Arial"/>
          <w:i/>
          <w:iCs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>Pelo presente instrumento, a Licenciante concede à Licenciada</w:t>
      </w:r>
      <w:r w:rsidR="003B172C" w:rsidRPr="004E23CC">
        <w:rPr>
          <w:rFonts w:ascii="Arial" w:hAnsi="Arial" w:cs="Arial"/>
          <w:sz w:val="22"/>
          <w:szCs w:val="22"/>
          <w:lang w:val="pt-BR"/>
        </w:rPr>
        <w:t xml:space="preserve"> </w:t>
      </w:r>
      <w:r w:rsidRPr="004E23CC">
        <w:rPr>
          <w:rFonts w:ascii="Arial" w:hAnsi="Arial" w:cs="Arial"/>
          <w:sz w:val="22"/>
          <w:szCs w:val="22"/>
          <w:lang w:val="pt-BR"/>
        </w:rPr>
        <w:t>uma licença</w:t>
      </w:r>
      <w:r w:rsidR="0051539F" w:rsidRPr="004E23CC">
        <w:rPr>
          <w:rFonts w:ascii="Arial" w:hAnsi="Arial" w:cs="Arial"/>
          <w:sz w:val="22"/>
          <w:szCs w:val="22"/>
          <w:lang w:val="pt-BR"/>
        </w:rPr>
        <w:t xml:space="preserve"> </w:t>
      </w:r>
      <w:r w:rsidRPr="004E23CC">
        <w:rPr>
          <w:rFonts w:ascii="Arial" w:hAnsi="Arial" w:cs="Arial"/>
          <w:sz w:val="22"/>
          <w:szCs w:val="22"/>
          <w:lang w:val="pt-BR"/>
        </w:rPr>
        <w:t>restrita</w:t>
      </w:r>
      <w:r w:rsidR="00896315" w:rsidRPr="004E23CC">
        <w:rPr>
          <w:rFonts w:ascii="Arial" w:hAnsi="Arial" w:cs="Arial"/>
          <w:sz w:val="22"/>
          <w:szCs w:val="22"/>
          <w:lang w:val="pt-BR"/>
        </w:rPr>
        <w:t xml:space="preserve"> e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temporária</w:t>
      </w:r>
      <w:r w:rsidR="00896315" w:rsidRPr="004E23CC">
        <w:rPr>
          <w:rFonts w:ascii="Arial" w:hAnsi="Arial" w:cs="Arial"/>
          <w:sz w:val="22"/>
          <w:szCs w:val="22"/>
          <w:lang w:val="pt-BR"/>
        </w:rPr>
        <w:t xml:space="preserve"> para utilizar as Marcas no Brasil</w:t>
      </w:r>
      <w:r w:rsidR="00A54308" w:rsidRPr="004E23CC">
        <w:rPr>
          <w:rFonts w:ascii="Arial" w:hAnsi="Arial" w:cs="Arial"/>
          <w:sz w:val="22"/>
          <w:szCs w:val="22"/>
          <w:lang w:val="pt-BR"/>
        </w:rPr>
        <w:t>,</w:t>
      </w:r>
      <w:r w:rsidR="00896315" w:rsidRPr="004E23CC">
        <w:rPr>
          <w:rFonts w:ascii="Arial" w:hAnsi="Arial" w:cs="Arial"/>
          <w:sz w:val="22"/>
          <w:szCs w:val="22"/>
          <w:lang w:val="pt-BR"/>
        </w:rPr>
        <w:t xml:space="preserve"> em caráter </w:t>
      </w:r>
      <w:r w:rsidR="00146A8A" w:rsidRPr="004E23CC">
        <w:rPr>
          <w:rFonts w:ascii="Arial" w:hAnsi="Arial" w:cs="Arial"/>
          <w:sz w:val="22"/>
          <w:szCs w:val="22"/>
          <w:lang w:val="pt-BR"/>
        </w:rPr>
        <w:t xml:space="preserve">temporário e </w:t>
      </w:r>
      <w:r w:rsidR="00896315" w:rsidRPr="004E23CC">
        <w:rPr>
          <w:rFonts w:ascii="Arial" w:hAnsi="Arial" w:cs="Arial"/>
          <w:sz w:val="22"/>
          <w:szCs w:val="22"/>
          <w:lang w:val="pt-BR"/>
        </w:rPr>
        <w:t xml:space="preserve">transitório, pelo prazo </w:t>
      </w:r>
      <w:r w:rsidR="00146A8A" w:rsidRPr="004E23CC">
        <w:rPr>
          <w:rFonts w:ascii="Arial" w:hAnsi="Arial" w:cs="Arial"/>
          <w:sz w:val="22"/>
          <w:szCs w:val="22"/>
          <w:lang w:val="pt-BR"/>
        </w:rPr>
        <w:t>de vigência do presente Contrato</w:t>
      </w:r>
      <w:r w:rsidR="00896315" w:rsidRPr="004E23CC">
        <w:rPr>
          <w:rFonts w:ascii="Arial" w:hAnsi="Arial" w:cs="Arial"/>
          <w:sz w:val="22"/>
          <w:szCs w:val="22"/>
          <w:lang w:val="pt-BR"/>
        </w:rPr>
        <w:t xml:space="preserve">, para a finalidade de desempenhar as </w:t>
      </w:r>
      <w:r w:rsidR="0051539F" w:rsidRPr="004E23CC">
        <w:rPr>
          <w:rFonts w:ascii="Arial" w:hAnsi="Arial" w:cs="Arial"/>
          <w:sz w:val="22"/>
          <w:szCs w:val="22"/>
          <w:lang w:val="pt-BR"/>
        </w:rPr>
        <w:t xml:space="preserve">Atividades da </w:t>
      </w:r>
      <w:r w:rsidR="00526864" w:rsidRPr="004E23CC">
        <w:rPr>
          <w:rFonts w:ascii="Arial" w:hAnsi="Arial" w:cs="Arial"/>
          <w:sz w:val="22"/>
          <w:szCs w:val="22"/>
          <w:lang w:val="pt-BR"/>
        </w:rPr>
        <w:t>Licenciada</w:t>
      </w:r>
      <w:r w:rsidR="00896315" w:rsidRPr="004E23CC">
        <w:rPr>
          <w:rFonts w:ascii="Arial" w:hAnsi="Arial" w:cs="Arial"/>
          <w:sz w:val="22"/>
          <w:szCs w:val="22"/>
          <w:lang w:val="pt-BR"/>
        </w:rPr>
        <w:t xml:space="preserve"> e realizar a transição das Marcas para a Nova Marca da Licenciada</w:t>
      </w:r>
      <w:r w:rsidR="005E792B" w:rsidRPr="004E23CC">
        <w:rPr>
          <w:rFonts w:ascii="Arial" w:hAnsi="Arial" w:cs="Arial"/>
          <w:sz w:val="22"/>
          <w:szCs w:val="22"/>
          <w:lang w:val="pt-BR"/>
        </w:rPr>
        <w:t xml:space="preserve"> (“</w:t>
      </w:r>
      <w:r w:rsidR="005E792B" w:rsidRPr="004E23CC">
        <w:rPr>
          <w:rFonts w:ascii="Arial" w:hAnsi="Arial" w:cs="Arial"/>
          <w:sz w:val="22"/>
          <w:szCs w:val="22"/>
          <w:u w:val="single"/>
          <w:lang w:val="pt-BR"/>
        </w:rPr>
        <w:t>Licença</w:t>
      </w:r>
      <w:r w:rsidR="005E792B" w:rsidRPr="004E23CC">
        <w:rPr>
          <w:rFonts w:ascii="Arial" w:hAnsi="Arial" w:cs="Arial"/>
          <w:sz w:val="22"/>
          <w:szCs w:val="22"/>
          <w:lang w:val="pt-BR"/>
        </w:rPr>
        <w:t>”).</w:t>
      </w:r>
      <w:r w:rsidR="00146A8A" w:rsidRPr="004E23CC">
        <w:rPr>
          <w:rFonts w:ascii="Arial" w:hAnsi="Arial" w:cs="Arial"/>
          <w:sz w:val="22"/>
          <w:szCs w:val="22"/>
          <w:lang w:val="pt-BR"/>
        </w:rPr>
        <w:t xml:space="preserve"> </w:t>
      </w:r>
    </w:p>
    <w:p w14:paraId="7294DE26" w14:textId="77777777" w:rsidR="005E792B" w:rsidRPr="004E23CC" w:rsidRDefault="005E792B" w:rsidP="00977D42">
      <w:pPr>
        <w:pStyle w:val="ListParagraph"/>
        <w:widowControl w:val="0"/>
        <w:spacing w:line="276" w:lineRule="auto"/>
        <w:ind w:left="720"/>
        <w:jc w:val="both"/>
        <w:rPr>
          <w:rFonts w:ascii="Arial" w:hAnsi="Arial" w:cs="Arial"/>
          <w:i/>
          <w:iCs/>
          <w:sz w:val="22"/>
          <w:szCs w:val="22"/>
          <w:lang w:val="pt-BR"/>
        </w:rPr>
      </w:pPr>
    </w:p>
    <w:p w14:paraId="6B1CE8D1" w14:textId="340930EC" w:rsidR="00EC5DE7" w:rsidRPr="004E23CC" w:rsidRDefault="005E792B" w:rsidP="00977D42">
      <w:pPr>
        <w:pStyle w:val="ListParagraph"/>
        <w:widowControl w:val="0"/>
        <w:numPr>
          <w:ilvl w:val="2"/>
          <w:numId w:val="26"/>
        </w:numPr>
        <w:spacing w:line="276" w:lineRule="auto"/>
        <w:jc w:val="both"/>
        <w:rPr>
          <w:rFonts w:ascii="Arial" w:hAnsi="Arial" w:cs="Arial"/>
          <w:i/>
          <w:iCs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>E</w:t>
      </w:r>
      <w:r w:rsidR="00526864" w:rsidRPr="004E23CC">
        <w:rPr>
          <w:rFonts w:ascii="Arial" w:hAnsi="Arial" w:cs="Arial"/>
          <w:sz w:val="22"/>
          <w:szCs w:val="22"/>
          <w:lang w:val="pt-BR"/>
        </w:rPr>
        <w:t>xcepcionalmente</w:t>
      </w:r>
      <w:r w:rsidR="000D3F24">
        <w:rPr>
          <w:rFonts w:ascii="Arial" w:hAnsi="Arial" w:cs="Arial"/>
          <w:sz w:val="22"/>
          <w:szCs w:val="22"/>
          <w:lang w:val="pt-BR"/>
        </w:rPr>
        <w:t xml:space="preserve">, </w:t>
      </w:r>
      <w:r w:rsidR="00C97646" w:rsidRPr="004E23CC">
        <w:rPr>
          <w:rFonts w:ascii="Arial" w:hAnsi="Arial" w:cs="Arial"/>
          <w:sz w:val="22"/>
          <w:szCs w:val="22"/>
          <w:lang w:val="pt-BR"/>
        </w:rPr>
        <w:t xml:space="preserve">(i) </w:t>
      </w:r>
      <w:r w:rsidR="00526864" w:rsidRPr="004E23CC">
        <w:rPr>
          <w:rFonts w:ascii="Arial" w:hAnsi="Arial" w:cs="Arial"/>
          <w:sz w:val="22"/>
          <w:szCs w:val="22"/>
          <w:lang w:val="pt-BR"/>
        </w:rPr>
        <w:t>quanto às Marcas gravadas em</w:t>
      </w:r>
      <w:r w:rsidR="00C42A05" w:rsidRPr="004E23CC">
        <w:rPr>
          <w:rFonts w:ascii="Arial" w:hAnsi="Arial" w:cs="Arial"/>
          <w:sz w:val="22"/>
          <w:szCs w:val="22"/>
          <w:lang w:val="pt-BR"/>
        </w:rPr>
        <w:t xml:space="preserve"> equipamentos de terminais da rede de fibra ótica (ONTs)</w:t>
      </w:r>
      <w:r w:rsidR="00526864" w:rsidRPr="004E23CC">
        <w:rPr>
          <w:rFonts w:ascii="Arial" w:hAnsi="Arial" w:cs="Arial"/>
          <w:sz w:val="22"/>
          <w:szCs w:val="22"/>
          <w:lang w:val="pt-BR"/>
        </w:rPr>
        <w:t xml:space="preserve"> </w:t>
      </w:r>
      <w:r w:rsidR="00AE4D95" w:rsidRPr="004E23CC">
        <w:rPr>
          <w:rFonts w:ascii="Arial" w:hAnsi="Arial" w:cs="Arial"/>
          <w:sz w:val="22"/>
          <w:szCs w:val="22"/>
          <w:lang w:val="pt-BR"/>
        </w:rPr>
        <w:t>e</w:t>
      </w:r>
      <w:r w:rsidR="00526864" w:rsidRPr="004E23CC">
        <w:rPr>
          <w:rFonts w:ascii="Arial" w:hAnsi="Arial" w:cs="Arial"/>
          <w:sz w:val="22"/>
          <w:szCs w:val="22"/>
          <w:lang w:val="pt-BR"/>
        </w:rPr>
        <w:t xml:space="preserve"> equipamentos terminais responsáveis pela rede Wi-Fi (</w:t>
      </w:r>
      <w:proofErr w:type="spellStart"/>
      <w:r w:rsidR="00526864" w:rsidRPr="004E23CC">
        <w:rPr>
          <w:rFonts w:ascii="Arial" w:hAnsi="Arial" w:cs="Arial"/>
          <w:sz w:val="22"/>
          <w:szCs w:val="22"/>
          <w:lang w:val="pt-BR"/>
        </w:rPr>
        <w:t>Mesh</w:t>
      </w:r>
      <w:proofErr w:type="spellEnd"/>
      <w:r w:rsidR="00526864" w:rsidRPr="004E23CC">
        <w:rPr>
          <w:rFonts w:ascii="Arial" w:hAnsi="Arial" w:cs="Arial"/>
          <w:sz w:val="22"/>
          <w:szCs w:val="22"/>
          <w:lang w:val="pt-BR"/>
        </w:rPr>
        <w:t>/FTTR)</w:t>
      </w:r>
      <w:r w:rsidR="00C42A05" w:rsidRPr="004E23CC">
        <w:rPr>
          <w:rFonts w:ascii="Arial" w:hAnsi="Arial" w:cs="Arial"/>
          <w:sz w:val="22"/>
          <w:szCs w:val="22"/>
          <w:lang w:val="pt-BR"/>
        </w:rPr>
        <w:t xml:space="preserve"> </w:t>
      </w:r>
      <w:r w:rsidRPr="004E23CC">
        <w:rPr>
          <w:rFonts w:ascii="Arial" w:hAnsi="Arial" w:cs="Arial"/>
          <w:sz w:val="22"/>
          <w:szCs w:val="22"/>
          <w:lang w:val="pt-BR"/>
        </w:rPr>
        <w:t>existentes</w:t>
      </w:r>
      <w:r w:rsidR="000D3F24">
        <w:rPr>
          <w:rFonts w:ascii="Arial" w:hAnsi="Arial" w:cs="Arial"/>
          <w:sz w:val="22"/>
          <w:szCs w:val="22"/>
          <w:lang w:val="pt-BR"/>
        </w:rPr>
        <w:t xml:space="preserve"> na data do término deste Contrato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</w:t>
      </w:r>
      <w:r w:rsidR="00C42A05" w:rsidRPr="004E23CC">
        <w:rPr>
          <w:rFonts w:ascii="Arial" w:hAnsi="Arial" w:cs="Arial"/>
          <w:sz w:val="22"/>
          <w:szCs w:val="22"/>
          <w:lang w:val="pt-BR"/>
        </w:rPr>
        <w:t>(em conjunto, “</w:t>
      </w:r>
      <w:r w:rsidR="00C42A05" w:rsidRPr="004E23CC">
        <w:rPr>
          <w:rFonts w:ascii="Arial" w:hAnsi="Arial" w:cs="Arial"/>
          <w:sz w:val="22"/>
          <w:szCs w:val="22"/>
          <w:u w:val="single"/>
          <w:lang w:val="pt-BR"/>
        </w:rPr>
        <w:t>Modens</w:t>
      </w:r>
      <w:r w:rsidR="00C42A05" w:rsidRPr="004E23CC">
        <w:rPr>
          <w:rFonts w:ascii="Arial" w:hAnsi="Arial" w:cs="Arial"/>
          <w:sz w:val="22"/>
          <w:szCs w:val="22"/>
          <w:lang w:val="pt-BR"/>
        </w:rPr>
        <w:t>”)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, a </w:t>
      </w:r>
      <w:r w:rsidR="000D3F24">
        <w:rPr>
          <w:rFonts w:ascii="Arial" w:hAnsi="Arial" w:cs="Arial"/>
          <w:sz w:val="22"/>
          <w:szCs w:val="22"/>
          <w:lang w:val="pt-BR"/>
        </w:rPr>
        <w:t>Licenciada poderá mantê-l</w:t>
      </w:r>
      <w:r w:rsidR="0018573F">
        <w:rPr>
          <w:rFonts w:ascii="Arial" w:hAnsi="Arial" w:cs="Arial"/>
          <w:sz w:val="22"/>
          <w:szCs w:val="22"/>
          <w:lang w:val="pt-BR"/>
        </w:rPr>
        <w:t>a</w:t>
      </w:r>
      <w:r w:rsidR="000D3F24">
        <w:rPr>
          <w:rFonts w:ascii="Arial" w:hAnsi="Arial" w:cs="Arial"/>
          <w:sz w:val="22"/>
          <w:szCs w:val="22"/>
          <w:lang w:val="pt-BR"/>
        </w:rPr>
        <w:t>s</w:t>
      </w:r>
      <w:r w:rsidR="000D3F24" w:rsidRPr="004E23CC">
        <w:rPr>
          <w:rFonts w:ascii="Arial" w:hAnsi="Arial" w:cs="Arial"/>
          <w:sz w:val="22"/>
          <w:szCs w:val="22"/>
          <w:lang w:val="pt-BR"/>
        </w:rPr>
        <w:t xml:space="preserve"> </w:t>
      </w:r>
      <w:r w:rsidR="00146A8A" w:rsidRPr="004E23CC">
        <w:rPr>
          <w:rFonts w:ascii="Arial" w:hAnsi="Arial" w:cs="Arial"/>
          <w:sz w:val="22"/>
          <w:szCs w:val="22"/>
          <w:lang w:val="pt-BR"/>
        </w:rPr>
        <w:t xml:space="preserve">até que </w:t>
      </w:r>
      <w:r w:rsidRPr="004E23CC">
        <w:rPr>
          <w:rFonts w:ascii="Arial" w:hAnsi="Arial" w:cs="Arial"/>
          <w:sz w:val="22"/>
          <w:szCs w:val="22"/>
          <w:lang w:val="pt-BR"/>
        </w:rPr>
        <w:t>os Modens</w:t>
      </w:r>
      <w:r w:rsidR="000F2571" w:rsidRPr="004E23CC">
        <w:rPr>
          <w:rFonts w:ascii="Arial" w:hAnsi="Arial" w:cs="Arial"/>
          <w:sz w:val="22"/>
          <w:szCs w:val="22"/>
          <w:lang w:val="pt-BR"/>
        </w:rPr>
        <w:t xml:space="preserve"> </w:t>
      </w:r>
      <w:r w:rsidR="00BC443A" w:rsidRPr="004E23CC">
        <w:rPr>
          <w:rFonts w:ascii="Arial" w:hAnsi="Arial" w:cs="Arial"/>
          <w:sz w:val="22"/>
          <w:szCs w:val="22"/>
          <w:lang w:val="pt-BR"/>
        </w:rPr>
        <w:t>sejam</w:t>
      </w:r>
      <w:r w:rsidR="00146A8A" w:rsidRPr="004E23CC">
        <w:rPr>
          <w:rFonts w:ascii="Arial" w:hAnsi="Arial" w:cs="Arial"/>
          <w:sz w:val="22"/>
          <w:szCs w:val="22"/>
          <w:lang w:val="pt-BR"/>
        </w:rPr>
        <w:t xml:space="preserve"> integralmente substituídos</w:t>
      </w:r>
      <w:r w:rsidR="00BC443A" w:rsidRPr="004E23CC">
        <w:rPr>
          <w:rFonts w:ascii="Arial" w:hAnsi="Arial" w:cs="Arial"/>
          <w:sz w:val="22"/>
          <w:szCs w:val="22"/>
          <w:lang w:val="pt-BR"/>
        </w:rPr>
        <w:t xml:space="preserve"> pela Licenciada</w:t>
      </w:r>
      <w:r w:rsidRPr="004E23CC">
        <w:rPr>
          <w:rFonts w:ascii="Arial" w:hAnsi="Arial" w:cs="Arial"/>
          <w:sz w:val="22"/>
          <w:szCs w:val="22"/>
          <w:lang w:val="pt-BR"/>
        </w:rPr>
        <w:t>;</w:t>
      </w:r>
      <w:r w:rsidR="00C97646" w:rsidRPr="004E23CC">
        <w:rPr>
          <w:rFonts w:ascii="Arial" w:hAnsi="Arial" w:cs="Arial"/>
          <w:sz w:val="22"/>
          <w:szCs w:val="22"/>
          <w:lang w:val="pt-BR"/>
        </w:rPr>
        <w:t xml:space="preserve"> 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e </w:t>
      </w:r>
      <w:r w:rsidR="006766BA" w:rsidRPr="004E23CC">
        <w:rPr>
          <w:rFonts w:ascii="Arial" w:hAnsi="Arial" w:cs="Arial"/>
          <w:sz w:val="22"/>
          <w:szCs w:val="22"/>
          <w:lang w:val="pt-BR"/>
        </w:rPr>
        <w:t>(ii)</w:t>
      </w:r>
      <w:r w:rsidR="00C97646" w:rsidRPr="004E23CC">
        <w:rPr>
          <w:rFonts w:ascii="Arial" w:hAnsi="Arial" w:cs="Arial"/>
          <w:sz w:val="22"/>
          <w:szCs w:val="22"/>
          <w:lang w:val="pt-BR"/>
        </w:rPr>
        <w:t xml:space="preserve"> </w:t>
      </w:r>
      <w:r w:rsidRPr="004E23CC">
        <w:rPr>
          <w:rFonts w:ascii="Arial" w:hAnsi="Arial" w:cs="Arial"/>
          <w:sz w:val="22"/>
          <w:szCs w:val="22"/>
          <w:lang w:val="pt-BR"/>
        </w:rPr>
        <w:t>para fins</w:t>
      </w:r>
      <w:r w:rsidR="006766BA" w:rsidRPr="004E23CC">
        <w:rPr>
          <w:rFonts w:ascii="Arial" w:hAnsi="Arial" w:cs="Arial"/>
          <w:sz w:val="22"/>
          <w:szCs w:val="22"/>
          <w:lang w:val="pt-BR"/>
        </w:rPr>
        <w:t xml:space="preserve"> de geração de </w:t>
      </w:r>
      <w:r w:rsidR="006766BA" w:rsidRPr="004E23CC">
        <w:rPr>
          <w:rFonts w:ascii="Arial" w:hAnsi="Arial" w:cs="Arial"/>
          <w:i/>
          <w:iCs/>
          <w:sz w:val="22"/>
          <w:szCs w:val="22"/>
          <w:lang w:val="pt-BR"/>
        </w:rPr>
        <w:t xml:space="preserve">lead </w:t>
      </w:r>
      <w:r w:rsidR="006766BA" w:rsidRPr="004E23CC">
        <w:rPr>
          <w:rFonts w:ascii="Arial" w:hAnsi="Arial" w:cs="Arial"/>
          <w:sz w:val="22"/>
          <w:szCs w:val="22"/>
          <w:lang w:val="pt-BR"/>
        </w:rPr>
        <w:t>em buscadores de internet (“</w:t>
      </w:r>
      <w:r w:rsidR="006766BA" w:rsidRPr="004E23CC">
        <w:rPr>
          <w:rFonts w:ascii="Arial" w:hAnsi="Arial" w:cs="Arial"/>
          <w:i/>
          <w:iCs/>
          <w:sz w:val="22"/>
          <w:szCs w:val="22"/>
          <w:u w:val="single"/>
          <w:lang w:val="pt-BR"/>
        </w:rPr>
        <w:t>Adwords</w:t>
      </w:r>
      <w:r w:rsidR="006766BA" w:rsidRPr="004E23CC">
        <w:rPr>
          <w:rFonts w:ascii="Arial" w:hAnsi="Arial" w:cs="Arial"/>
          <w:sz w:val="22"/>
          <w:szCs w:val="22"/>
          <w:lang w:val="pt-BR"/>
        </w:rPr>
        <w:t>”)</w:t>
      </w:r>
      <w:r w:rsidRPr="004E23CC">
        <w:rPr>
          <w:rFonts w:ascii="Arial" w:hAnsi="Arial" w:cs="Arial"/>
          <w:sz w:val="22"/>
          <w:szCs w:val="22"/>
          <w:lang w:val="pt-BR"/>
        </w:rPr>
        <w:t>,</w:t>
      </w:r>
      <w:r w:rsidR="006766BA" w:rsidRPr="004E23CC">
        <w:rPr>
          <w:rFonts w:ascii="Arial" w:hAnsi="Arial" w:cs="Arial"/>
          <w:sz w:val="22"/>
          <w:szCs w:val="22"/>
          <w:lang w:val="pt-BR"/>
        </w:rPr>
        <w:t xml:space="preserve"> </w:t>
      </w:r>
      <w:r w:rsidR="00C97646" w:rsidRPr="004E23CC">
        <w:rPr>
          <w:rFonts w:ascii="Arial" w:hAnsi="Arial" w:cs="Arial"/>
          <w:sz w:val="22"/>
          <w:szCs w:val="22"/>
          <w:lang w:val="pt-BR"/>
        </w:rPr>
        <w:t xml:space="preserve">a </w:t>
      </w:r>
      <w:r w:rsidR="000D3F24">
        <w:rPr>
          <w:rFonts w:ascii="Arial" w:hAnsi="Arial" w:cs="Arial"/>
          <w:sz w:val="22"/>
          <w:szCs w:val="22"/>
          <w:lang w:val="pt-BR"/>
        </w:rPr>
        <w:t xml:space="preserve">Licenciada poderá </w:t>
      </w:r>
      <w:r w:rsidR="00541667">
        <w:rPr>
          <w:rFonts w:ascii="Arial" w:hAnsi="Arial" w:cs="Arial"/>
          <w:sz w:val="22"/>
          <w:szCs w:val="22"/>
          <w:lang w:val="pt-BR"/>
        </w:rPr>
        <w:t>usar os termos do Anexo B</w:t>
      </w:r>
      <w:r w:rsidR="000D3F24" w:rsidRPr="004E23CC">
        <w:rPr>
          <w:rFonts w:ascii="Arial" w:hAnsi="Arial" w:cs="Arial"/>
          <w:sz w:val="22"/>
          <w:szCs w:val="22"/>
          <w:lang w:val="pt-BR"/>
        </w:rPr>
        <w:t xml:space="preserve"> </w:t>
      </w:r>
      <w:r w:rsidR="00C97646" w:rsidRPr="004E23CC">
        <w:rPr>
          <w:rFonts w:ascii="Arial" w:hAnsi="Arial" w:cs="Arial"/>
          <w:sz w:val="22"/>
          <w:szCs w:val="22"/>
          <w:lang w:val="pt-BR"/>
        </w:rPr>
        <w:t xml:space="preserve">para 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as </w:t>
      </w:r>
      <w:r w:rsidR="006766BA" w:rsidRPr="004E23CC">
        <w:rPr>
          <w:rFonts w:ascii="Arial" w:hAnsi="Arial" w:cs="Arial"/>
          <w:sz w:val="22"/>
          <w:szCs w:val="22"/>
          <w:lang w:val="pt-BR"/>
        </w:rPr>
        <w:t>Atividades da Licenciada</w:t>
      </w:r>
      <w:r w:rsidR="000D3F24">
        <w:rPr>
          <w:rFonts w:ascii="Arial" w:hAnsi="Arial" w:cs="Arial"/>
          <w:sz w:val="22"/>
          <w:szCs w:val="22"/>
          <w:lang w:val="pt-BR"/>
        </w:rPr>
        <w:t xml:space="preserve"> pelo prazo de até</w:t>
      </w:r>
      <w:r w:rsidR="00A54308" w:rsidRPr="004E23CC">
        <w:rPr>
          <w:rFonts w:ascii="Arial" w:hAnsi="Arial" w:cs="Arial"/>
          <w:sz w:val="22"/>
          <w:szCs w:val="22"/>
          <w:lang w:val="pt-BR"/>
        </w:rPr>
        <w:t xml:space="preserve"> </w:t>
      </w:r>
      <w:r w:rsidR="002773C1" w:rsidRPr="004E23CC">
        <w:rPr>
          <w:rFonts w:ascii="Arial" w:hAnsi="Arial" w:cs="Arial"/>
          <w:sz w:val="22"/>
          <w:szCs w:val="22"/>
          <w:lang w:val="pt-BR"/>
        </w:rPr>
        <w:t xml:space="preserve">6 (seis) meses </w:t>
      </w:r>
      <w:r w:rsidR="000D3F24">
        <w:rPr>
          <w:rFonts w:ascii="Arial" w:hAnsi="Arial" w:cs="Arial"/>
          <w:sz w:val="22"/>
          <w:szCs w:val="22"/>
          <w:lang w:val="pt-BR"/>
        </w:rPr>
        <w:t>contados do</w:t>
      </w:r>
      <w:r w:rsidR="000D3F24" w:rsidRPr="004E23CC">
        <w:rPr>
          <w:rFonts w:ascii="Arial" w:hAnsi="Arial" w:cs="Arial"/>
          <w:sz w:val="22"/>
          <w:szCs w:val="22"/>
          <w:lang w:val="pt-BR"/>
        </w:rPr>
        <w:t xml:space="preserve"> </w:t>
      </w:r>
      <w:r w:rsidR="002773C1" w:rsidRPr="004E23CC">
        <w:rPr>
          <w:rFonts w:ascii="Arial" w:hAnsi="Arial" w:cs="Arial"/>
          <w:sz w:val="22"/>
          <w:szCs w:val="22"/>
          <w:lang w:val="pt-BR"/>
        </w:rPr>
        <w:t xml:space="preserve">término da vigência do </w:t>
      </w:r>
      <w:r w:rsidR="000D3F24">
        <w:rPr>
          <w:rFonts w:ascii="Arial" w:hAnsi="Arial" w:cs="Arial"/>
          <w:sz w:val="22"/>
          <w:szCs w:val="22"/>
          <w:lang w:val="pt-BR"/>
        </w:rPr>
        <w:t xml:space="preserve"> presente </w:t>
      </w:r>
      <w:r w:rsidR="002773C1" w:rsidRPr="004E23CC">
        <w:rPr>
          <w:rFonts w:ascii="Arial" w:hAnsi="Arial" w:cs="Arial"/>
          <w:sz w:val="22"/>
          <w:szCs w:val="22"/>
          <w:lang w:val="pt-BR"/>
        </w:rPr>
        <w:t>Contrato.</w:t>
      </w:r>
      <w:r w:rsidR="000D3F24">
        <w:rPr>
          <w:rFonts w:ascii="Arial" w:hAnsi="Arial" w:cs="Arial"/>
          <w:sz w:val="22"/>
          <w:szCs w:val="22"/>
          <w:lang w:val="pt-BR"/>
        </w:rPr>
        <w:t xml:space="preserve"> As exceções previstas nos itens (i) e (ii) não constit</w:t>
      </w:r>
      <w:r w:rsidR="0018573F">
        <w:rPr>
          <w:rFonts w:ascii="Arial" w:hAnsi="Arial" w:cs="Arial"/>
          <w:sz w:val="22"/>
          <w:szCs w:val="22"/>
          <w:lang w:val="pt-BR"/>
        </w:rPr>
        <w:t>uem e não devem ser interpretados como uma extensão da Licença, que permanecerá vigente pelo prazo previsto na Cláusula 6.1</w:t>
      </w:r>
    </w:p>
    <w:p w14:paraId="31C26F3F" w14:textId="77777777" w:rsidR="005E792B" w:rsidRPr="004E23CC" w:rsidRDefault="005E792B" w:rsidP="00977D42">
      <w:pPr>
        <w:pStyle w:val="ListParagraph"/>
        <w:widowControl w:val="0"/>
        <w:spacing w:line="276" w:lineRule="auto"/>
        <w:ind w:left="720"/>
        <w:jc w:val="both"/>
        <w:rPr>
          <w:rFonts w:ascii="Arial" w:hAnsi="Arial" w:cs="Arial"/>
          <w:i/>
          <w:iCs/>
          <w:sz w:val="22"/>
          <w:szCs w:val="22"/>
          <w:lang w:val="pt-BR"/>
        </w:rPr>
      </w:pPr>
    </w:p>
    <w:p w14:paraId="58784006" w14:textId="7D777359" w:rsidR="005E792B" w:rsidRPr="004E23CC" w:rsidRDefault="005E792B" w:rsidP="00977D42">
      <w:pPr>
        <w:pStyle w:val="ListParagraph"/>
        <w:widowControl w:val="0"/>
        <w:numPr>
          <w:ilvl w:val="2"/>
          <w:numId w:val="26"/>
        </w:numPr>
        <w:spacing w:line="276" w:lineRule="auto"/>
        <w:jc w:val="both"/>
        <w:rPr>
          <w:rFonts w:ascii="Arial" w:hAnsi="Arial" w:cs="Arial"/>
          <w:i/>
          <w:iCs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>As Partes concordam que os Modens</w:t>
      </w:r>
      <w:r w:rsidR="00C84E34">
        <w:rPr>
          <w:rFonts w:ascii="Arial" w:hAnsi="Arial" w:cs="Arial"/>
          <w:sz w:val="22"/>
          <w:szCs w:val="22"/>
          <w:lang w:val="pt-BR"/>
        </w:rPr>
        <w:t xml:space="preserve"> existentes na data do término da vigência deste Contrato 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que forem instalados no período de 6 (seis) meses após </w:t>
      </w:r>
      <w:r w:rsidR="004114F0">
        <w:rPr>
          <w:rFonts w:ascii="Arial" w:hAnsi="Arial" w:cs="Arial"/>
          <w:sz w:val="22"/>
          <w:szCs w:val="22"/>
          <w:lang w:val="pt-BR"/>
        </w:rPr>
        <w:t xml:space="preserve">o término da vigência deste Contrato </w:t>
      </w:r>
      <w:r w:rsidRPr="004E23CC">
        <w:rPr>
          <w:rFonts w:ascii="Arial" w:hAnsi="Arial" w:cs="Arial"/>
          <w:sz w:val="22"/>
          <w:szCs w:val="22"/>
          <w:lang w:val="pt-BR"/>
        </w:rPr>
        <w:t>não representarão uma violação da Licença.</w:t>
      </w:r>
    </w:p>
    <w:p w14:paraId="0346DA79" w14:textId="77777777" w:rsidR="00530474" w:rsidRPr="004E23CC" w:rsidRDefault="00530474" w:rsidP="00977D42">
      <w:pPr>
        <w:pStyle w:val="ListParagraph"/>
        <w:widowControl w:val="0"/>
        <w:spacing w:line="276" w:lineRule="auto"/>
        <w:ind w:left="705"/>
        <w:jc w:val="both"/>
        <w:rPr>
          <w:rFonts w:ascii="Arial" w:hAnsi="Arial" w:cs="Arial"/>
          <w:i/>
          <w:iCs/>
          <w:sz w:val="22"/>
          <w:szCs w:val="22"/>
          <w:lang w:val="pt-BR"/>
        </w:rPr>
      </w:pPr>
    </w:p>
    <w:p w14:paraId="10641D8D" w14:textId="6A911956" w:rsidR="00977770" w:rsidRPr="004E23CC" w:rsidRDefault="00977770" w:rsidP="00977D42">
      <w:pPr>
        <w:pStyle w:val="ListParagraph"/>
        <w:widowControl w:val="0"/>
        <w:numPr>
          <w:ilvl w:val="2"/>
          <w:numId w:val="26"/>
        </w:numPr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>Para fins de clareza, a hipótese prevista no item 1.1</w:t>
      </w:r>
      <w:r w:rsidR="00A54308" w:rsidRPr="004E23CC">
        <w:rPr>
          <w:rFonts w:ascii="Arial" w:hAnsi="Arial" w:cs="Arial"/>
          <w:sz w:val="22"/>
          <w:szCs w:val="22"/>
          <w:lang w:val="pt-BR"/>
        </w:rPr>
        <w:t>.1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(i) acima apenas abarca os </w:t>
      </w:r>
      <w:r w:rsidR="00C42A05" w:rsidRPr="004E23CC">
        <w:rPr>
          <w:rFonts w:ascii="Arial" w:hAnsi="Arial" w:cs="Arial"/>
          <w:sz w:val="22"/>
          <w:szCs w:val="22"/>
          <w:lang w:val="pt-BR"/>
        </w:rPr>
        <w:lastRenderedPageBreak/>
        <w:t>Modens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já existentes e gravados com as Marcas </w:t>
      </w:r>
      <w:r w:rsidR="0018573F">
        <w:rPr>
          <w:rFonts w:ascii="Arial" w:hAnsi="Arial" w:cs="Arial"/>
          <w:sz w:val="22"/>
          <w:szCs w:val="22"/>
          <w:lang w:val="pt-BR"/>
        </w:rPr>
        <w:t>até a data do término do período de vigência deste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Contrato. Quaisquer </w:t>
      </w:r>
      <w:r w:rsidR="008808D1" w:rsidRPr="004E23CC">
        <w:rPr>
          <w:rFonts w:ascii="Arial" w:hAnsi="Arial" w:cs="Arial"/>
          <w:sz w:val="22"/>
          <w:szCs w:val="22"/>
          <w:lang w:val="pt-BR"/>
        </w:rPr>
        <w:t xml:space="preserve">outros </w:t>
      </w:r>
      <w:r w:rsidR="00C42A05" w:rsidRPr="004E23CC">
        <w:rPr>
          <w:rFonts w:ascii="Arial" w:hAnsi="Arial" w:cs="Arial"/>
          <w:sz w:val="22"/>
          <w:szCs w:val="22"/>
          <w:lang w:val="pt-BR"/>
        </w:rPr>
        <w:t>Modens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que venham a ser adquiridos, alugados ou de qualquer modo utilizados pela Licenciada</w:t>
      </w:r>
      <w:r w:rsidR="0018573F">
        <w:rPr>
          <w:rFonts w:ascii="Arial" w:hAnsi="Arial" w:cs="Arial"/>
          <w:sz w:val="22"/>
          <w:szCs w:val="22"/>
          <w:lang w:val="pt-BR"/>
        </w:rPr>
        <w:t xml:space="preserve"> após tal data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serão abarcados pela regra geral prevista no item 1.1 acima.</w:t>
      </w:r>
    </w:p>
    <w:p w14:paraId="577E3A66" w14:textId="77777777" w:rsidR="00977770" w:rsidRPr="004E23CC" w:rsidRDefault="00977770" w:rsidP="00977D42">
      <w:pPr>
        <w:pStyle w:val="ListParagraph"/>
        <w:widowControl w:val="0"/>
        <w:spacing w:line="276" w:lineRule="auto"/>
        <w:ind w:left="720"/>
        <w:jc w:val="both"/>
        <w:rPr>
          <w:rFonts w:ascii="Arial" w:hAnsi="Arial" w:cs="Arial"/>
          <w:sz w:val="22"/>
          <w:szCs w:val="22"/>
          <w:lang w:val="pt-BR"/>
        </w:rPr>
      </w:pPr>
    </w:p>
    <w:p w14:paraId="49787DB9" w14:textId="7E5742F7" w:rsidR="00AE4475" w:rsidRPr="004E23CC" w:rsidRDefault="00896315" w:rsidP="00977D42">
      <w:pPr>
        <w:pStyle w:val="ListParagraph"/>
        <w:widowControl w:val="0"/>
        <w:numPr>
          <w:ilvl w:val="2"/>
          <w:numId w:val="26"/>
        </w:numPr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 xml:space="preserve">A Licença ora concedida confere à Licenciada o direito </w:t>
      </w:r>
      <w:r w:rsidR="0060609A" w:rsidRPr="004E23CC">
        <w:rPr>
          <w:rFonts w:ascii="Arial" w:hAnsi="Arial" w:cs="Arial"/>
          <w:sz w:val="22"/>
          <w:szCs w:val="22"/>
          <w:lang w:val="pt-BR"/>
        </w:rPr>
        <w:t xml:space="preserve">não 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exclusivo de uso das Marcas </w:t>
      </w:r>
      <w:r w:rsidR="00AE4475" w:rsidRPr="004E23CC">
        <w:rPr>
          <w:rFonts w:ascii="Arial" w:hAnsi="Arial" w:cs="Arial"/>
          <w:sz w:val="22"/>
          <w:szCs w:val="22"/>
          <w:lang w:val="pt-BR"/>
        </w:rPr>
        <w:t>apenas para o exercício das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Atividades da Licenciada</w:t>
      </w:r>
      <w:r w:rsidR="00517579" w:rsidRPr="004E23CC">
        <w:rPr>
          <w:rFonts w:ascii="Arial" w:hAnsi="Arial" w:cs="Arial"/>
          <w:sz w:val="22"/>
          <w:szCs w:val="22"/>
          <w:lang w:val="pt-BR"/>
        </w:rPr>
        <w:t xml:space="preserve">. </w:t>
      </w:r>
      <w:r w:rsidR="005E43D4" w:rsidRPr="004E23CC">
        <w:rPr>
          <w:rFonts w:ascii="Arial" w:hAnsi="Arial" w:cs="Arial"/>
          <w:sz w:val="22"/>
          <w:szCs w:val="22"/>
          <w:lang w:val="pt-BR"/>
        </w:rPr>
        <w:t>Não obstante, a</w:t>
      </w:r>
      <w:r w:rsidR="00517579" w:rsidRPr="004E23CC">
        <w:rPr>
          <w:rFonts w:ascii="Arial" w:hAnsi="Arial" w:cs="Arial"/>
          <w:sz w:val="22"/>
          <w:szCs w:val="22"/>
          <w:lang w:val="pt-BR"/>
        </w:rPr>
        <w:t xml:space="preserve"> Licenciante não poderá licenciar o uso das Marcas para terceiros</w:t>
      </w:r>
      <w:r w:rsidR="00682BCD" w:rsidRPr="004E23CC">
        <w:rPr>
          <w:rFonts w:ascii="Arial" w:hAnsi="Arial" w:cs="Arial"/>
          <w:sz w:val="22"/>
          <w:szCs w:val="22"/>
          <w:lang w:val="pt-BR"/>
        </w:rPr>
        <w:t xml:space="preserve"> cujas atividades </w:t>
      </w:r>
      <w:r w:rsidR="00C3578B" w:rsidRPr="004E23CC">
        <w:rPr>
          <w:rFonts w:ascii="Arial" w:hAnsi="Arial" w:cs="Arial"/>
          <w:sz w:val="22"/>
          <w:szCs w:val="22"/>
          <w:lang w:val="pt-BR"/>
        </w:rPr>
        <w:t>sejam iguais</w:t>
      </w:r>
      <w:r w:rsidR="008A58E0" w:rsidRPr="004E23CC">
        <w:rPr>
          <w:rFonts w:ascii="Arial" w:hAnsi="Arial" w:cs="Arial"/>
          <w:sz w:val="22"/>
          <w:szCs w:val="22"/>
          <w:lang w:val="pt-BR"/>
        </w:rPr>
        <w:t xml:space="preserve"> </w:t>
      </w:r>
      <w:r w:rsidR="005E43D4" w:rsidRPr="004E23CC">
        <w:rPr>
          <w:rFonts w:ascii="Arial" w:hAnsi="Arial" w:cs="Arial"/>
          <w:sz w:val="22"/>
          <w:szCs w:val="22"/>
          <w:lang w:val="pt-BR"/>
        </w:rPr>
        <w:t>às Atividades</w:t>
      </w:r>
      <w:r w:rsidR="00517579" w:rsidRPr="004E23CC">
        <w:rPr>
          <w:rFonts w:ascii="Arial" w:hAnsi="Arial" w:cs="Arial"/>
          <w:sz w:val="22"/>
          <w:szCs w:val="22"/>
          <w:lang w:val="pt-BR"/>
        </w:rPr>
        <w:t xml:space="preserve"> da Licenciada</w:t>
      </w:r>
      <w:r w:rsidR="00AE4475" w:rsidRPr="004E23CC">
        <w:rPr>
          <w:rFonts w:ascii="Arial" w:hAnsi="Arial" w:cs="Arial"/>
          <w:sz w:val="22"/>
          <w:szCs w:val="22"/>
          <w:lang w:val="pt-BR"/>
        </w:rPr>
        <w:t>.</w:t>
      </w:r>
      <w:r w:rsidR="00517579" w:rsidRPr="004E23CC">
        <w:rPr>
          <w:rFonts w:ascii="Arial" w:hAnsi="Arial" w:cs="Arial"/>
          <w:sz w:val="22"/>
          <w:szCs w:val="22"/>
          <w:lang w:val="pt-BR"/>
        </w:rPr>
        <w:t xml:space="preserve"> </w:t>
      </w:r>
    </w:p>
    <w:p w14:paraId="310D2D70" w14:textId="3F98C6D6" w:rsidR="00896315" w:rsidRPr="004E23CC" w:rsidRDefault="00896315" w:rsidP="00977D42">
      <w:pPr>
        <w:pStyle w:val="ListParagraph"/>
        <w:widowControl w:val="0"/>
        <w:spacing w:line="276" w:lineRule="auto"/>
        <w:ind w:left="720"/>
        <w:jc w:val="both"/>
        <w:rPr>
          <w:rFonts w:ascii="Arial" w:hAnsi="Arial" w:cs="Arial"/>
          <w:sz w:val="22"/>
          <w:szCs w:val="22"/>
          <w:lang w:val="pt-BR"/>
        </w:rPr>
      </w:pPr>
    </w:p>
    <w:p w14:paraId="7F8F5F2B" w14:textId="74B103ED" w:rsidR="00530474" w:rsidRPr="004E23CC" w:rsidRDefault="00530474" w:rsidP="00977D42">
      <w:pPr>
        <w:pStyle w:val="ListParagraph"/>
        <w:widowControl w:val="0"/>
        <w:numPr>
          <w:ilvl w:val="2"/>
          <w:numId w:val="26"/>
        </w:numPr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>Para fins deste Contrato “</w:t>
      </w:r>
      <w:r w:rsidRPr="004E23CC">
        <w:rPr>
          <w:rFonts w:ascii="Arial" w:hAnsi="Arial" w:cs="Arial"/>
          <w:sz w:val="22"/>
          <w:szCs w:val="22"/>
          <w:u w:val="single"/>
          <w:lang w:val="pt-BR"/>
        </w:rPr>
        <w:t xml:space="preserve">Atividades da </w:t>
      </w:r>
      <w:r w:rsidR="00AE4475" w:rsidRPr="004E23CC">
        <w:rPr>
          <w:rFonts w:ascii="Arial" w:hAnsi="Arial" w:cs="Arial"/>
          <w:sz w:val="22"/>
          <w:szCs w:val="22"/>
          <w:u w:val="single"/>
          <w:lang w:val="pt-BR"/>
        </w:rPr>
        <w:t>Licenciada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” significa as atividades de prestação de serviços de banda larga </w:t>
      </w:r>
      <w:r w:rsidR="00896315" w:rsidRPr="004E23CC">
        <w:rPr>
          <w:rFonts w:ascii="Arial" w:hAnsi="Arial" w:cs="Arial"/>
          <w:sz w:val="22"/>
          <w:szCs w:val="22"/>
          <w:lang w:val="pt-BR"/>
        </w:rPr>
        <w:t xml:space="preserve">fixa </w:t>
      </w:r>
      <w:r w:rsidR="00E665D6" w:rsidRPr="004E23CC">
        <w:rPr>
          <w:rFonts w:ascii="Arial" w:hAnsi="Arial" w:cs="Arial"/>
          <w:sz w:val="22"/>
          <w:szCs w:val="22"/>
          <w:lang w:val="pt-BR"/>
        </w:rPr>
        <w:t xml:space="preserve">e voz </w:t>
      </w:r>
      <w:r w:rsidR="00885615" w:rsidRPr="004E23CC">
        <w:rPr>
          <w:rFonts w:ascii="Arial" w:hAnsi="Arial" w:cs="Arial"/>
          <w:sz w:val="22"/>
          <w:szCs w:val="22"/>
          <w:lang w:val="pt-BR"/>
        </w:rPr>
        <w:t xml:space="preserve">(VoIP) </w:t>
      </w:r>
      <w:r w:rsidRPr="004E23CC">
        <w:rPr>
          <w:rFonts w:ascii="Arial" w:hAnsi="Arial" w:cs="Arial"/>
          <w:sz w:val="22"/>
          <w:szCs w:val="22"/>
          <w:lang w:val="pt-BR"/>
        </w:rPr>
        <w:t>via fibra ótica para clientes finais pessoas físicas e jurídicas</w:t>
      </w:r>
      <w:r w:rsidR="00C97646" w:rsidRPr="004E23CC">
        <w:rPr>
          <w:rFonts w:ascii="Arial" w:hAnsi="Arial" w:cs="Arial"/>
          <w:sz w:val="22"/>
          <w:szCs w:val="22"/>
          <w:lang w:val="pt-BR"/>
        </w:rPr>
        <w:t xml:space="preserve"> (pequenas e médias empresas), respeitadas as condições de não concorrência </w:t>
      </w:r>
      <w:r w:rsidR="00C3578B" w:rsidRPr="004E23CC">
        <w:rPr>
          <w:rFonts w:ascii="Arial" w:hAnsi="Arial" w:cs="Arial"/>
          <w:sz w:val="22"/>
          <w:szCs w:val="22"/>
          <w:lang w:val="pt-BR"/>
        </w:rPr>
        <w:t xml:space="preserve">previstas na Cláusula </w:t>
      </w:r>
      <w:r w:rsidR="006A3A68" w:rsidRPr="004E23CC">
        <w:rPr>
          <w:rFonts w:ascii="Arial" w:hAnsi="Arial" w:cs="Arial"/>
          <w:sz w:val="22"/>
          <w:szCs w:val="22"/>
          <w:lang w:val="pt-BR"/>
        </w:rPr>
        <w:t>[</w:t>
      </w:r>
      <w:r w:rsidR="006A3A68" w:rsidRPr="004E23CC">
        <w:rPr>
          <w:rFonts w:ascii="Arial" w:hAnsi="Arial" w:cs="Arial"/>
          <w:sz w:val="22"/>
          <w:szCs w:val="22"/>
          <w:highlight w:val="lightGray"/>
          <w:lang w:val="pt-BR"/>
        </w:rPr>
        <w:t>•</w:t>
      </w:r>
      <w:r w:rsidR="006A3A68" w:rsidRPr="004E23CC">
        <w:rPr>
          <w:rFonts w:ascii="Arial" w:hAnsi="Arial" w:cs="Arial"/>
          <w:sz w:val="22"/>
          <w:szCs w:val="22"/>
          <w:lang w:val="pt-BR"/>
        </w:rPr>
        <w:t>]</w:t>
      </w:r>
      <w:r w:rsidR="00C97646" w:rsidRPr="004E23CC">
        <w:rPr>
          <w:rFonts w:ascii="Arial" w:hAnsi="Arial" w:cs="Arial"/>
          <w:sz w:val="22"/>
          <w:szCs w:val="22"/>
          <w:lang w:val="pt-BR"/>
        </w:rPr>
        <w:t xml:space="preserve"> Acordo de Investimento</w:t>
      </w:r>
      <w:r w:rsidRPr="004E23CC">
        <w:rPr>
          <w:rFonts w:ascii="Arial" w:hAnsi="Arial" w:cs="Arial"/>
          <w:sz w:val="22"/>
          <w:szCs w:val="22"/>
          <w:lang w:val="pt-BR"/>
        </w:rPr>
        <w:t>.</w:t>
      </w:r>
    </w:p>
    <w:p w14:paraId="4F1C89CB" w14:textId="77777777" w:rsidR="00EC5DE7" w:rsidRPr="004E23CC" w:rsidRDefault="00EC5DE7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14DF11EE" w14:textId="3C34CF6F" w:rsidR="00EC5DE7" w:rsidRDefault="00496FA5" w:rsidP="00977D42">
      <w:pPr>
        <w:pStyle w:val="ListParagraph"/>
        <w:widowControl w:val="0"/>
        <w:numPr>
          <w:ilvl w:val="1"/>
          <w:numId w:val="26"/>
        </w:numPr>
        <w:spacing w:line="276" w:lineRule="auto"/>
        <w:ind w:left="0" w:firstLine="4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 xml:space="preserve">Fica desde já vedado à Licenciada a utilização das Marcas em qualquer atividade diferente </w:t>
      </w:r>
      <w:r w:rsidR="00570BFB" w:rsidRPr="004E23CC">
        <w:rPr>
          <w:rFonts w:ascii="Arial" w:hAnsi="Arial" w:cs="Arial"/>
          <w:sz w:val="22"/>
          <w:szCs w:val="22"/>
          <w:lang w:val="pt-BR"/>
        </w:rPr>
        <w:t>das Atividades da Licenciada</w:t>
      </w:r>
      <w:r w:rsidR="003B172C" w:rsidRPr="004E23CC">
        <w:rPr>
          <w:rFonts w:ascii="Arial" w:hAnsi="Arial" w:cs="Arial"/>
          <w:sz w:val="22"/>
          <w:szCs w:val="22"/>
          <w:lang w:val="pt-BR"/>
        </w:rPr>
        <w:t>,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</w:t>
      </w:r>
      <w:r w:rsidR="003B172C" w:rsidRPr="004E23CC">
        <w:rPr>
          <w:rFonts w:ascii="Arial" w:hAnsi="Arial" w:cs="Arial"/>
          <w:sz w:val="22"/>
          <w:szCs w:val="22"/>
          <w:lang w:val="pt-BR"/>
        </w:rPr>
        <w:t>em especial na</w:t>
      </w:r>
      <w:r w:rsidR="00A54308" w:rsidRPr="004E23CC">
        <w:rPr>
          <w:rFonts w:ascii="Arial" w:hAnsi="Arial" w:cs="Arial"/>
          <w:sz w:val="22"/>
          <w:szCs w:val="22"/>
          <w:lang w:val="pt-BR"/>
        </w:rPr>
        <w:t>s</w:t>
      </w:r>
      <w:r w:rsidR="003B172C" w:rsidRPr="004E23CC">
        <w:rPr>
          <w:rFonts w:ascii="Arial" w:hAnsi="Arial" w:cs="Arial"/>
          <w:sz w:val="22"/>
          <w:szCs w:val="22"/>
          <w:lang w:val="pt-BR"/>
        </w:rPr>
        <w:t xml:space="preserve"> Cláusula</w:t>
      </w:r>
      <w:r w:rsidR="00A54308" w:rsidRPr="004E23CC">
        <w:rPr>
          <w:rFonts w:ascii="Arial" w:hAnsi="Arial" w:cs="Arial"/>
          <w:sz w:val="22"/>
          <w:szCs w:val="22"/>
          <w:lang w:val="pt-BR"/>
        </w:rPr>
        <w:t>s</w:t>
      </w:r>
      <w:r w:rsidR="003B172C" w:rsidRPr="004E23CC">
        <w:rPr>
          <w:rFonts w:ascii="Arial" w:hAnsi="Arial" w:cs="Arial"/>
          <w:sz w:val="22"/>
          <w:szCs w:val="22"/>
          <w:lang w:val="pt-BR"/>
        </w:rPr>
        <w:t xml:space="preserve"> 1.1</w:t>
      </w:r>
      <w:r w:rsidR="00A54308" w:rsidRPr="004E23CC">
        <w:rPr>
          <w:rFonts w:ascii="Arial" w:hAnsi="Arial" w:cs="Arial"/>
          <w:sz w:val="22"/>
          <w:szCs w:val="22"/>
          <w:lang w:val="pt-BR"/>
        </w:rPr>
        <w:t xml:space="preserve"> e 1.1.1</w:t>
      </w:r>
      <w:r w:rsidR="003B172C" w:rsidRPr="004E23CC">
        <w:rPr>
          <w:rFonts w:ascii="Arial" w:hAnsi="Arial" w:cs="Arial"/>
          <w:sz w:val="22"/>
          <w:szCs w:val="22"/>
          <w:lang w:val="pt-BR"/>
        </w:rPr>
        <w:t xml:space="preserve"> acima, </w:t>
      </w:r>
      <w:r w:rsidRPr="004E23CC">
        <w:rPr>
          <w:rFonts w:ascii="Arial" w:hAnsi="Arial" w:cs="Arial"/>
          <w:sz w:val="22"/>
          <w:szCs w:val="22"/>
          <w:lang w:val="pt-BR"/>
        </w:rPr>
        <w:t>exceto se previamente autorizada por escrito pela Licenciante.</w:t>
      </w:r>
    </w:p>
    <w:p w14:paraId="5BB2E338" w14:textId="77777777" w:rsidR="00310ADC" w:rsidRDefault="00310ADC" w:rsidP="00770C0F">
      <w:pPr>
        <w:pStyle w:val="ListParagraph"/>
        <w:widowControl w:val="0"/>
        <w:spacing w:line="276" w:lineRule="auto"/>
        <w:ind w:left="4"/>
        <w:jc w:val="both"/>
        <w:rPr>
          <w:rFonts w:ascii="Arial" w:hAnsi="Arial" w:cs="Arial"/>
          <w:sz w:val="22"/>
          <w:szCs w:val="22"/>
          <w:lang w:val="pt-BR"/>
        </w:rPr>
      </w:pPr>
    </w:p>
    <w:p w14:paraId="414D6DE4" w14:textId="77777777" w:rsidR="00116DCA" w:rsidRDefault="0096535F" w:rsidP="00116DCA">
      <w:pPr>
        <w:pStyle w:val="ListParagraph"/>
        <w:widowControl w:val="0"/>
        <w:numPr>
          <w:ilvl w:val="1"/>
          <w:numId w:val="26"/>
        </w:numPr>
        <w:spacing w:line="276" w:lineRule="auto"/>
        <w:ind w:left="0" w:firstLine="4"/>
        <w:jc w:val="both"/>
        <w:rPr>
          <w:rFonts w:ascii="Arial" w:hAnsi="Arial" w:cs="Arial"/>
          <w:sz w:val="22"/>
          <w:szCs w:val="22"/>
          <w:lang w:val="pt-BR"/>
        </w:rPr>
      </w:pPr>
      <w:r>
        <w:rPr>
          <w:rFonts w:ascii="Arial" w:hAnsi="Arial" w:cs="Arial"/>
          <w:sz w:val="22"/>
          <w:szCs w:val="22"/>
          <w:lang w:val="pt-BR"/>
        </w:rPr>
        <w:t>A Licenciada deverá fornecer à Licenciante, em</w:t>
      </w:r>
      <w:r w:rsidR="00020353">
        <w:rPr>
          <w:rFonts w:ascii="Arial" w:hAnsi="Arial" w:cs="Arial"/>
          <w:sz w:val="22"/>
          <w:szCs w:val="22"/>
          <w:lang w:val="pt-BR"/>
        </w:rPr>
        <w:t xml:space="preserve"> até</w:t>
      </w:r>
      <w:r>
        <w:rPr>
          <w:rFonts w:ascii="Arial" w:hAnsi="Arial" w:cs="Arial"/>
          <w:sz w:val="22"/>
          <w:szCs w:val="22"/>
          <w:lang w:val="pt-BR"/>
        </w:rPr>
        <w:t xml:space="preserve"> 30 (trinta) dias após o término da vigência deste Contrato, informações </w:t>
      </w:r>
      <w:r w:rsidR="008F7DA9">
        <w:rPr>
          <w:rFonts w:ascii="Arial" w:hAnsi="Arial" w:cs="Arial"/>
          <w:sz w:val="22"/>
          <w:szCs w:val="22"/>
          <w:lang w:val="pt-BR"/>
        </w:rPr>
        <w:t>sobre o estoque dos Modens</w:t>
      </w:r>
      <w:r w:rsidR="00F06079">
        <w:rPr>
          <w:rFonts w:ascii="Arial" w:hAnsi="Arial" w:cs="Arial"/>
          <w:sz w:val="22"/>
          <w:szCs w:val="22"/>
          <w:lang w:val="pt-BR"/>
        </w:rPr>
        <w:t xml:space="preserve"> gravados com as Marcas que estejam em sua posse ou de seus subcontratados, incluindo centros de </w:t>
      </w:r>
      <w:r w:rsidR="00235A9A">
        <w:rPr>
          <w:rFonts w:ascii="Arial" w:hAnsi="Arial" w:cs="Arial"/>
          <w:sz w:val="22"/>
          <w:szCs w:val="22"/>
          <w:lang w:val="pt-BR"/>
        </w:rPr>
        <w:t>distribuição ou outras instalações.</w:t>
      </w:r>
    </w:p>
    <w:p w14:paraId="527D8EAE" w14:textId="77777777" w:rsidR="00116DCA" w:rsidRPr="00770C0F" w:rsidRDefault="00116DCA" w:rsidP="00770C0F">
      <w:pPr>
        <w:pStyle w:val="ListParagraph"/>
        <w:widowControl w:val="0"/>
        <w:spacing w:line="276" w:lineRule="auto"/>
        <w:ind w:left="4"/>
        <w:jc w:val="both"/>
        <w:rPr>
          <w:rFonts w:ascii="Arial" w:hAnsi="Arial" w:cs="Arial"/>
          <w:sz w:val="22"/>
          <w:szCs w:val="22"/>
          <w:lang w:val="pt-BR"/>
        </w:rPr>
      </w:pPr>
    </w:p>
    <w:p w14:paraId="569CBE02" w14:textId="4DFEA639" w:rsidR="0096535F" w:rsidRPr="00770C0F" w:rsidRDefault="005B2C59" w:rsidP="00770C0F">
      <w:pPr>
        <w:pStyle w:val="ListParagraph"/>
        <w:widowControl w:val="0"/>
        <w:numPr>
          <w:ilvl w:val="1"/>
          <w:numId w:val="26"/>
        </w:numPr>
        <w:spacing w:line="276" w:lineRule="auto"/>
        <w:ind w:left="0" w:firstLine="4"/>
        <w:jc w:val="both"/>
        <w:rPr>
          <w:rFonts w:ascii="Arial" w:hAnsi="Arial" w:cs="Arial"/>
          <w:sz w:val="22"/>
          <w:szCs w:val="22"/>
          <w:lang w:val="pt-BR"/>
        </w:rPr>
      </w:pPr>
      <w:r>
        <w:rPr>
          <w:rFonts w:ascii="Arial" w:hAnsi="Arial" w:cs="Arial"/>
          <w:sz w:val="22"/>
          <w:szCs w:val="22"/>
          <w:lang w:val="pt-BR"/>
        </w:rPr>
        <w:t>A</w:t>
      </w:r>
      <w:r w:rsidR="00116DCA">
        <w:rPr>
          <w:rFonts w:ascii="Arial" w:hAnsi="Arial" w:cs="Arial"/>
          <w:sz w:val="22"/>
          <w:szCs w:val="22"/>
          <w:lang w:val="pt-BR"/>
        </w:rPr>
        <w:t xml:space="preserve"> Licenciada poderá fiscalizar o uso das Marcas pela Licenciante durante </w:t>
      </w:r>
      <w:r>
        <w:rPr>
          <w:rFonts w:ascii="Arial" w:hAnsi="Arial" w:cs="Arial"/>
          <w:sz w:val="22"/>
          <w:szCs w:val="22"/>
          <w:lang w:val="pt-BR"/>
        </w:rPr>
        <w:t>o prazo de vigência deste Contrato e por até</w:t>
      </w:r>
      <w:r w:rsidR="004D4377">
        <w:rPr>
          <w:rFonts w:ascii="Arial" w:hAnsi="Arial" w:cs="Arial"/>
          <w:sz w:val="22"/>
          <w:szCs w:val="22"/>
          <w:lang w:val="pt-BR"/>
        </w:rPr>
        <w:t xml:space="preserve"> </w:t>
      </w:r>
      <w:r w:rsidR="006A1974">
        <w:rPr>
          <w:rFonts w:ascii="Arial" w:hAnsi="Arial" w:cs="Arial"/>
          <w:sz w:val="22"/>
          <w:szCs w:val="22"/>
          <w:lang w:val="pt-BR"/>
        </w:rPr>
        <w:t xml:space="preserve">6 (meses) após </w:t>
      </w:r>
      <w:r w:rsidR="00430381">
        <w:rPr>
          <w:rFonts w:ascii="Arial" w:hAnsi="Arial" w:cs="Arial"/>
          <w:sz w:val="22"/>
          <w:szCs w:val="22"/>
          <w:lang w:val="pt-BR"/>
        </w:rPr>
        <w:t>o término de sua vigência.</w:t>
      </w:r>
    </w:p>
    <w:p w14:paraId="5632399A" w14:textId="77777777" w:rsidR="0096535F" w:rsidRPr="00770C0F" w:rsidRDefault="0096535F" w:rsidP="00770C0F">
      <w:pPr>
        <w:rPr>
          <w:rFonts w:ascii="Arial" w:hAnsi="Arial" w:cs="Arial"/>
          <w:sz w:val="22"/>
          <w:szCs w:val="22"/>
          <w:lang w:val="pt-BR"/>
        </w:rPr>
      </w:pPr>
    </w:p>
    <w:p w14:paraId="3F947DF1" w14:textId="77777777" w:rsidR="0096535F" w:rsidRPr="00770C0F" w:rsidRDefault="0096535F" w:rsidP="00770C0F">
      <w:pPr>
        <w:rPr>
          <w:rFonts w:ascii="Arial" w:hAnsi="Arial" w:cs="Arial"/>
          <w:sz w:val="22"/>
          <w:szCs w:val="22"/>
          <w:lang w:val="pt-BR"/>
        </w:rPr>
      </w:pPr>
    </w:p>
    <w:p w14:paraId="6EA323EE" w14:textId="77777777" w:rsidR="00EC5DE7" w:rsidRPr="004E23CC" w:rsidRDefault="00496FA5" w:rsidP="00977D42">
      <w:pPr>
        <w:widowControl w:val="0"/>
        <w:numPr>
          <w:ilvl w:val="0"/>
          <w:numId w:val="2"/>
        </w:numPr>
        <w:pBdr>
          <w:bottom w:val="single" w:sz="12" w:space="1" w:color="7F7F7F"/>
        </w:pBdr>
        <w:spacing w:line="276" w:lineRule="auto"/>
        <w:jc w:val="both"/>
        <w:rPr>
          <w:rFonts w:ascii="Arial" w:hAnsi="Arial" w:cs="Arial"/>
          <w:b/>
          <w:bCs/>
          <w:sz w:val="22"/>
          <w:szCs w:val="22"/>
          <w:lang w:val="pt-BR"/>
        </w:rPr>
      </w:pPr>
      <w:r w:rsidRPr="004E23CC">
        <w:rPr>
          <w:rFonts w:ascii="Arial" w:hAnsi="Arial" w:cs="Arial"/>
          <w:b/>
          <w:bCs/>
          <w:sz w:val="22"/>
          <w:szCs w:val="22"/>
          <w:lang w:val="pt-BR"/>
        </w:rPr>
        <w:t>Uso da Marca</w:t>
      </w:r>
    </w:p>
    <w:p w14:paraId="19859260" w14:textId="5D61CFA4" w:rsidR="00073719" w:rsidRPr="004E23CC" w:rsidRDefault="00896315" w:rsidP="00977D42">
      <w:pPr>
        <w:widowControl w:val="0"/>
        <w:numPr>
          <w:ilvl w:val="1"/>
          <w:numId w:val="2"/>
        </w:numPr>
        <w:spacing w:line="276" w:lineRule="auto"/>
        <w:ind w:firstLine="0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 xml:space="preserve">A </w:t>
      </w:r>
      <w:r w:rsidR="00496FA5" w:rsidRPr="004E23CC">
        <w:rPr>
          <w:rFonts w:ascii="Arial" w:hAnsi="Arial" w:cs="Arial"/>
          <w:sz w:val="22"/>
          <w:szCs w:val="22"/>
          <w:lang w:val="pt-BR"/>
        </w:rPr>
        <w:t>Licenciada terá o direito de utilizar as Marcas</w:t>
      </w:r>
      <w:r w:rsidR="002B1856" w:rsidRPr="004E23CC">
        <w:rPr>
          <w:rFonts w:ascii="Arial" w:hAnsi="Arial" w:cs="Arial"/>
          <w:sz w:val="22"/>
          <w:szCs w:val="22"/>
          <w:lang w:val="pt-BR"/>
        </w:rPr>
        <w:t xml:space="preserve"> </w:t>
      </w:r>
      <w:r w:rsidR="00496FA5" w:rsidRPr="004E23CC">
        <w:rPr>
          <w:rFonts w:ascii="Arial" w:hAnsi="Arial" w:cs="Arial"/>
          <w:sz w:val="22"/>
          <w:szCs w:val="22"/>
          <w:lang w:val="pt-BR"/>
        </w:rPr>
        <w:t xml:space="preserve">exclusivamente </w:t>
      </w:r>
      <w:r w:rsidRPr="004E23CC">
        <w:rPr>
          <w:rFonts w:ascii="Arial" w:hAnsi="Arial" w:cs="Arial"/>
          <w:sz w:val="22"/>
          <w:szCs w:val="22"/>
          <w:lang w:val="pt-BR"/>
        </w:rPr>
        <w:t>para a</w:t>
      </w:r>
      <w:r w:rsidR="00885615" w:rsidRPr="004E23CC">
        <w:rPr>
          <w:rFonts w:ascii="Arial" w:hAnsi="Arial" w:cs="Arial"/>
          <w:sz w:val="22"/>
          <w:szCs w:val="22"/>
          <w:lang w:val="pt-BR"/>
        </w:rPr>
        <w:t>s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</w:t>
      </w:r>
      <w:r w:rsidR="008409F8">
        <w:rPr>
          <w:rFonts w:ascii="Arial" w:hAnsi="Arial" w:cs="Arial"/>
          <w:sz w:val="22"/>
          <w:szCs w:val="22"/>
          <w:lang w:val="pt-BR"/>
        </w:rPr>
        <w:t>Atividades da Licenciada atualmente desenvolvidas</w:t>
      </w:r>
      <w:r w:rsidRPr="004E23CC">
        <w:rPr>
          <w:rFonts w:ascii="Arial" w:hAnsi="Arial" w:cs="Arial"/>
          <w:sz w:val="22"/>
          <w:szCs w:val="22"/>
          <w:lang w:val="pt-BR"/>
        </w:rPr>
        <w:t>,</w:t>
      </w:r>
      <w:r w:rsidR="00483AC7" w:rsidRPr="004E23CC">
        <w:rPr>
          <w:rFonts w:ascii="Arial" w:hAnsi="Arial" w:cs="Arial"/>
          <w:sz w:val="22"/>
          <w:szCs w:val="22"/>
          <w:lang w:val="pt-BR"/>
        </w:rPr>
        <w:t xml:space="preserve"> 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e apenas </w:t>
      </w:r>
      <w:r w:rsidR="003B172C" w:rsidRPr="004E23CC">
        <w:rPr>
          <w:rFonts w:ascii="Arial" w:hAnsi="Arial" w:cs="Arial"/>
          <w:sz w:val="22"/>
          <w:szCs w:val="22"/>
          <w:lang w:val="pt-BR"/>
        </w:rPr>
        <w:t>nos estritos termos previstos neste Contrato</w:t>
      </w:r>
      <w:r w:rsidR="009D37D7" w:rsidRPr="004E23CC">
        <w:rPr>
          <w:rFonts w:ascii="Arial" w:hAnsi="Arial" w:cs="Arial"/>
          <w:sz w:val="22"/>
          <w:szCs w:val="22"/>
          <w:lang w:val="pt-BR"/>
        </w:rPr>
        <w:t xml:space="preserve"> e em observância ao Manual de Uso de Marcas detalhado no Anexo </w:t>
      </w:r>
      <w:r w:rsidR="00FD07ED">
        <w:rPr>
          <w:rFonts w:ascii="Arial" w:hAnsi="Arial" w:cs="Arial"/>
          <w:sz w:val="22"/>
          <w:szCs w:val="22"/>
          <w:lang w:val="pt-BR"/>
        </w:rPr>
        <w:t>C</w:t>
      </w:r>
      <w:r w:rsidR="00461BC4" w:rsidRPr="004E23CC">
        <w:rPr>
          <w:rFonts w:ascii="Arial" w:hAnsi="Arial" w:cs="Arial"/>
          <w:sz w:val="22"/>
          <w:szCs w:val="22"/>
          <w:lang w:val="pt-BR"/>
        </w:rPr>
        <w:t xml:space="preserve"> </w:t>
      </w:r>
      <w:r w:rsidR="009D37D7" w:rsidRPr="004E23CC">
        <w:rPr>
          <w:rFonts w:ascii="Arial" w:hAnsi="Arial" w:cs="Arial"/>
          <w:sz w:val="22"/>
          <w:szCs w:val="22"/>
          <w:lang w:val="pt-BR"/>
        </w:rPr>
        <w:t xml:space="preserve">ao presente </w:t>
      </w:r>
      <w:r w:rsidR="00FC7E81" w:rsidRPr="004E23CC">
        <w:rPr>
          <w:rFonts w:ascii="Arial" w:hAnsi="Arial" w:cs="Arial"/>
          <w:sz w:val="22"/>
          <w:szCs w:val="22"/>
          <w:lang w:val="pt-BR"/>
        </w:rPr>
        <w:t>Contrato</w:t>
      </w:r>
      <w:r w:rsidR="009D37D7" w:rsidRPr="004E23CC">
        <w:rPr>
          <w:rFonts w:ascii="Arial" w:hAnsi="Arial" w:cs="Arial"/>
          <w:sz w:val="22"/>
          <w:szCs w:val="22"/>
          <w:lang w:val="pt-BR"/>
        </w:rPr>
        <w:t>.</w:t>
      </w:r>
    </w:p>
    <w:p w14:paraId="1F00BF79" w14:textId="77777777" w:rsidR="00EC5DE7" w:rsidRPr="004E23CC" w:rsidRDefault="00EC5DE7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7ABE4671" w14:textId="7D2154B3" w:rsidR="00EC5DE7" w:rsidRPr="004E23CC" w:rsidRDefault="00496FA5" w:rsidP="00977D42">
      <w:pPr>
        <w:widowControl w:val="0"/>
        <w:numPr>
          <w:ilvl w:val="1"/>
          <w:numId w:val="2"/>
        </w:numPr>
        <w:spacing w:line="276" w:lineRule="auto"/>
        <w:ind w:firstLine="0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>Qualquer modificação das Marcas</w:t>
      </w:r>
      <w:r w:rsidR="00896315" w:rsidRPr="004E23CC">
        <w:rPr>
          <w:rFonts w:ascii="Arial" w:hAnsi="Arial" w:cs="Arial"/>
          <w:sz w:val="22"/>
          <w:szCs w:val="22"/>
          <w:lang w:val="pt-BR"/>
        </w:rPr>
        <w:t>,</w:t>
      </w:r>
      <w:r w:rsidR="00C25030">
        <w:rPr>
          <w:rFonts w:ascii="Arial" w:hAnsi="Arial" w:cs="Arial"/>
          <w:sz w:val="22"/>
          <w:szCs w:val="22"/>
          <w:lang w:val="pt-BR"/>
        </w:rPr>
        <w:t xml:space="preserve"> pela Licenciada,</w:t>
      </w:r>
      <w:r w:rsidR="00896315" w:rsidRPr="004E23CC">
        <w:rPr>
          <w:rFonts w:ascii="Arial" w:hAnsi="Arial" w:cs="Arial"/>
          <w:sz w:val="22"/>
          <w:szCs w:val="22"/>
          <w:lang w:val="pt-BR"/>
        </w:rPr>
        <w:t xml:space="preserve"> inclusive com relação à sua forma, grafia, cor, ou outros elementos de identidade visual, </w:t>
      </w:r>
      <w:r w:rsidRPr="004E23CC">
        <w:rPr>
          <w:rFonts w:ascii="Arial" w:hAnsi="Arial" w:cs="Arial"/>
          <w:sz w:val="22"/>
          <w:szCs w:val="22"/>
          <w:lang w:val="pt-BR"/>
        </w:rPr>
        <w:t>deverá ser previamente aprovada por escrito pela Licenciante.</w:t>
      </w:r>
    </w:p>
    <w:p w14:paraId="70A153CF" w14:textId="77777777" w:rsidR="00EC5DE7" w:rsidRPr="004E23CC" w:rsidRDefault="00EC5DE7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781928A7" w14:textId="29D0F105" w:rsidR="00EC5DE7" w:rsidRPr="004E23CC" w:rsidRDefault="00496FA5" w:rsidP="00977D42">
      <w:pPr>
        <w:widowControl w:val="0"/>
        <w:numPr>
          <w:ilvl w:val="1"/>
          <w:numId w:val="2"/>
        </w:numPr>
        <w:spacing w:line="276" w:lineRule="auto"/>
        <w:ind w:firstLine="0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>Estão expressamente</w:t>
      </w:r>
      <w:r w:rsidR="00896315" w:rsidRPr="004E23CC">
        <w:rPr>
          <w:rFonts w:ascii="Arial" w:hAnsi="Arial" w:cs="Arial"/>
          <w:sz w:val="22"/>
          <w:szCs w:val="22"/>
          <w:lang w:val="pt-BR"/>
        </w:rPr>
        <w:t xml:space="preserve"> vedados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quaisquer usos das Marcas, pela Licenciada</w:t>
      </w:r>
      <w:r w:rsidR="006010CB" w:rsidRPr="004E23CC">
        <w:rPr>
          <w:rFonts w:ascii="Arial" w:hAnsi="Arial" w:cs="Arial"/>
          <w:sz w:val="22"/>
          <w:szCs w:val="22"/>
          <w:lang w:val="pt-BR"/>
        </w:rPr>
        <w:t>,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que</w:t>
      </w:r>
      <w:r w:rsidR="006010CB" w:rsidRPr="004E23CC">
        <w:rPr>
          <w:rFonts w:ascii="Arial" w:hAnsi="Arial" w:cs="Arial"/>
          <w:sz w:val="22"/>
          <w:szCs w:val="22"/>
          <w:lang w:val="pt-BR"/>
        </w:rPr>
        <w:t xml:space="preserve"> não </w:t>
      </w:r>
      <w:r w:rsidRPr="004E23CC">
        <w:rPr>
          <w:rFonts w:ascii="Arial" w:hAnsi="Arial" w:cs="Arial"/>
          <w:sz w:val="22"/>
          <w:szCs w:val="22"/>
          <w:lang w:val="pt-BR"/>
        </w:rPr>
        <w:t>estejam previstos</w:t>
      </w:r>
      <w:r w:rsidR="00C6329B" w:rsidRPr="004E23CC">
        <w:rPr>
          <w:rFonts w:ascii="Arial" w:hAnsi="Arial" w:cs="Arial"/>
          <w:sz w:val="22"/>
          <w:szCs w:val="22"/>
          <w:lang w:val="pt-BR"/>
        </w:rPr>
        <w:t xml:space="preserve"> </w:t>
      </w:r>
      <w:r w:rsidR="00353696" w:rsidRPr="004E23CC">
        <w:rPr>
          <w:rFonts w:ascii="Arial" w:hAnsi="Arial" w:cs="Arial"/>
          <w:sz w:val="22"/>
          <w:szCs w:val="22"/>
          <w:lang w:val="pt-BR"/>
        </w:rPr>
        <w:t xml:space="preserve">no Anexo A deste </w:t>
      </w:r>
      <w:r w:rsidR="00483AC7" w:rsidRPr="004E23CC">
        <w:rPr>
          <w:rFonts w:ascii="Arial" w:hAnsi="Arial" w:cs="Arial"/>
          <w:sz w:val="22"/>
          <w:szCs w:val="22"/>
          <w:lang w:val="pt-BR"/>
        </w:rPr>
        <w:t>Contrato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, incluindo, mas não se limitando: </w:t>
      </w:r>
    </w:p>
    <w:p w14:paraId="783983A1" w14:textId="77777777" w:rsidR="00EC5DE7" w:rsidRPr="004E23CC" w:rsidRDefault="00EC5DE7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517BA628" w14:textId="29E53709" w:rsidR="00EC5DE7" w:rsidRPr="00FD23C2" w:rsidRDefault="00A042A6" w:rsidP="00FD23C2">
      <w:pPr>
        <w:pStyle w:val="ListParagraph"/>
        <w:widowControl w:val="0"/>
        <w:numPr>
          <w:ilvl w:val="0"/>
          <w:numId w:val="28"/>
        </w:numPr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  <w:r>
        <w:rPr>
          <w:rFonts w:ascii="Arial" w:hAnsi="Arial" w:cs="Arial"/>
          <w:sz w:val="22"/>
          <w:szCs w:val="22"/>
          <w:lang w:val="pt-BR"/>
        </w:rPr>
        <w:t>O uso da</w:t>
      </w:r>
      <w:r w:rsidR="00664E28">
        <w:rPr>
          <w:rFonts w:ascii="Arial" w:hAnsi="Arial" w:cs="Arial"/>
          <w:sz w:val="22"/>
          <w:szCs w:val="22"/>
          <w:lang w:val="pt-BR"/>
        </w:rPr>
        <w:t>s</w:t>
      </w:r>
      <w:r>
        <w:rPr>
          <w:rFonts w:ascii="Arial" w:hAnsi="Arial" w:cs="Arial"/>
          <w:sz w:val="22"/>
          <w:szCs w:val="22"/>
          <w:lang w:val="pt-BR"/>
        </w:rPr>
        <w:t xml:space="preserve"> Marca</w:t>
      </w:r>
      <w:r w:rsidR="00664E28">
        <w:rPr>
          <w:rFonts w:ascii="Arial" w:hAnsi="Arial" w:cs="Arial"/>
          <w:sz w:val="22"/>
          <w:szCs w:val="22"/>
          <w:lang w:val="pt-BR"/>
        </w:rPr>
        <w:t>s</w:t>
      </w:r>
      <w:r>
        <w:rPr>
          <w:rFonts w:ascii="Arial" w:hAnsi="Arial" w:cs="Arial"/>
          <w:sz w:val="22"/>
          <w:szCs w:val="22"/>
          <w:lang w:val="pt-BR"/>
        </w:rPr>
        <w:t xml:space="preserve"> </w:t>
      </w:r>
      <w:r w:rsidR="00496FA5" w:rsidRPr="00FD23C2">
        <w:rPr>
          <w:rFonts w:ascii="Arial" w:hAnsi="Arial" w:cs="Arial"/>
          <w:sz w:val="22"/>
          <w:szCs w:val="22"/>
          <w:lang w:val="pt-BR"/>
        </w:rPr>
        <w:t>que indique, sugira ou faça supor qualquer forma de parceria ou associação entre as Partes</w:t>
      </w:r>
      <w:r w:rsidR="002569AA" w:rsidRPr="00FD23C2">
        <w:rPr>
          <w:rFonts w:ascii="Arial" w:hAnsi="Arial" w:cs="Arial"/>
          <w:sz w:val="22"/>
          <w:szCs w:val="22"/>
          <w:lang w:val="pt-BR"/>
        </w:rPr>
        <w:t>,</w:t>
      </w:r>
      <w:r w:rsidR="00FB7C40" w:rsidRPr="00FD23C2">
        <w:rPr>
          <w:rFonts w:ascii="Arial" w:hAnsi="Arial" w:cs="Arial"/>
          <w:sz w:val="22"/>
          <w:szCs w:val="22"/>
          <w:lang w:val="pt-BR"/>
        </w:rPr>
        <w:t xml:space="preserve"> exceto aquelas </w:t>
      </w:r>
      <w:r w:rsidR="002569AA" w:rsidRPr="00FD23C2">
        <w:rPr>
          <w:rFonts w:ascii="Arial" w:hAnsi="Arial" w:cs="Arial"/>
          <w:sz w:val="22"/>
          <w:szCs w:val="22"/>
          <w:lang w:val="pt-BR"/>
        </w:rPr>
        <w:t xml:space="preserve">expressamente </w:t>
      </w:r>
      <w:r w:rsidR="00FB7C40" w:rsidRPr="00FD23C2">
        <w:rPr>
          <w:rFonts w:ascii="Arial" w:hAnsi="Arial" w:cs="Arial"/>
          <w:sz w:val="22"/>
          <w:szCs w:val="22"/>
          <w:lang w:val="pt-BR"/>
        </w:rPr>
        <w:t xml:space="preserve">descritas na seção de parcerias do </w:t>
      </w:r>
      <w:r w:rsidR="00CD16CB" w:rsidRPr="00FD23C2">
        <w:rPr>
          <w:rFonts w:ascii="Arial" w:hAnsi="Arial" w:cs="Arial"/>
          <w:sz w:val="22"/>
          <w:szCs w:val="22"/>
          <w:lang w:val="pt-BR"/>
        </w:rPr>
        <w:t xml:space="preserve">Anexo </w:t>
      </w:r>
      <w:r w:rsidR="008C6FC0" w:rsidRPr="00FD23C2">
        <w:rPr>
          <w:rFonts w:ascii="Arial" w:hAnsi="Arial" w:cs="Arial"/>
          <w:sz w:val="22"/>
          <w:szCs w:val="22"/>
          <w:lang w:val="pt-BR"/>
        </w:rPr>
        <w:t>A</w:t>
      </w:r>
      <w:r w:rsidR="00496FA5" w:rsidRPr="00FD23C2">
        <w:rPr>
          <w:rFonts w:ascii="Arial" w:hAnsi="Arial" w:cs="Arial"/>
          <w:sz w:val="22"/>
          <w:szCs w:val="22"/>
          <w:lang w:val="pt-BR"/>
        </w:rPr>
        <w:t>;</w:t>
      </w:r>
    </w:p>
    <w:p w14:paraId="63FBB095" w14:textId="77777777" w:rsidR="00353696" w:rsidRPr="004E23CC" w:rsidRDefault="00353696" w:rsidP="00977D42">
      <w:pPr>
        <w:widowControl w:val="0"/>
        <w:spacing w:line="276" w:lineRule="auto"/>
        <w:ind w:left="1276"/>
        <w:jc w:val="both"/>
        <w:rPr>
          <w:rFonts w:ascii="Arial" w:hAnsi="Arial" w:cs="Arial"/>
          <w:sz w:val="22"/>
          <w:szCs w:val="22"/>
          <w:lang w:val="pt-BR"/>
        </w:rPr>
      </w:pPr>
    </w:p>
    <w:p w14:paraId="2A69B6E9" w14:textId="0178D868" w:rsidR="00EC5DE7" w:rsidRPr="00462188" w:rsidRDefault="00440EF8" w:rsidP="00FD23C2">
      <w:pPr>
        <w:pStyle w:val="ListParagraph"/>
        <w:widowControl w:val="0"/>
        <w:numPr>
          <w:ilvl w:val="0"/>
          <w:numId w:val="28"/>
        </w:numPr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  <w:r w:rsidRPr="00770C0F">
        <w:rPr>
          <w:rFonts w:ascii="Arial" w:hAnsi="Arial" w:cs="Arial"/>
          <w:sz w:val="22"/>
          <w:szCs w:val="22"/>
          <w:lang w:val="pt-BR"/>
        </w:rPr>
        <w:t>Exceto pelo previsto na Cláusula 5.1, o</w:t>
      </w:r>
      <w:r w:rsidRPr="00462188">
        <w:rPr>
          <w:rFonts w:ascii="Arial" w:hAnsi="Arial" w:cs="Arial"/>
          <w:sz w:val="22"/>
          <w:szCs w:val="22"/>
          <w:lang w:val="pt-BR"/>
        </w:rPr>
        <w:t xml:space="preserve"> </w:t>
      </w:r>
      <w:r w:rsidR="00A042A6" w:rsidRPr="00462188">
        <w:rPr>
          <w:rFonts w:ascii="Arial" w:hAnsi="Arial" w:cs="Arial"/>
          <w:sz w:val="22"/>
          <w:szCs w:val="22"/>
          <w:lang w:val="pt-BR"/>
        </w:rPr>
        <w:t>uso da</w:t>
      </w:r>
      <w:r w:rsidR="00664E28" w:rsidRPr="00462188">
        <w:rPr>
          <w:rFonts w:ascii="Arial" w:hAnsi="Arial" w:cs="Arial"/>
          <w:sz w:val="22"/>
          <w:szCs w:val="22"/>
          <w:lang w:val="pt-BR"/>
        </w:rPr>
        <w:t>s</w:t>
      </w:r>
      <w:r w:rsidR="00A042A6" w:rsidRPr="00462188">
        <w:rPr>
          <w:rFonts w:ascii="Arial" w:hAnsi="Arial" w:cs="Arial"/>
          <w:sz w:val="22"/>
          <w:szCs w:val="22"/>
          <w:lang w:val="pt-BR"/>
        </w:rPr>
        <w:t xml:space="preserve"> Marca</w:t>
      </w:r>
      <w:r w:rsidR="00664E28" w:rsidRPr="00462188">
        <w:rPr>
          <w:rFonts w:ascii="Arial" w:hAnsi="Arial" w:cs="Arial"/>
          <w:sz w:val="22"/>
          <w:szCs w:val="22"/>
          <w:lang w:val="pt-BR"/>
        </w:rPr>
        <w:t>s</w:t>
      </w:r>
      <w:r w:rsidR="00A042A6" w:rsidRPr="00462188">
        <w:rPr>
          <w:rFonts w:ascii="Arial" w:hAnsi="Arial" w:cs="Arial"/>
          <w:sz w:val="22"/>
          <w:szCs w:val="22"/>
          <w:lang w:val="pt-BR"/>
        </w:rPr>
        <w:t xml:space="preserve"> </w:t>
      </w:r>
      <w:r w:rsidR="00496FA5" w:rsidRPr="00462188">
        <w:rPr>
          <w:rFonts w:ascii="Arial" w:hAnsi="Arial" w:cs="Arial"/>
          <w:sz w:val="22"/>
          <w:szCs w:val="22"/>
          <w:lang w:val="pt-BR"/>
        </w:rPr>
        <w:t>em conjunto com qualquer outra marca, termo, nome, desenho, personagem ou sinal, seja da Licenciada ou de qualquer terceiro</w:t>
      </w:r>
      <w:r w:rsidR="00DA0232" w:rsidRPr="00462188">
        <w:rPr>
          <w:rFonts w:ascii="Arial" w:hAnsi="Arial" w:cs="Arial"/>
          <w:sz w:val="22"/>
          <w:szCs w:val="22"/>
          <w:lang w:val="pt-BR"/>
        </w:rPr>
        <w:t xml:space="preserve">, salvo </w:t>
      </w:r>
      <w:r w:rsidR="007363BC" w:rsidRPr="00462188">
        <w:rPr>
          <w:rFonts w:ascii="Arial" w:hAnsi="Arial" w:cs="Arial"/>
          <w:sz w:val="22"/>
          <w:szCs w:val="22"/>
          <w:lang w:val="pt-BR"/>
        </w:rPr>
        <w:t xml:space="preserve">em conjunto com </w:t>
      </w:r>
      <w:r w:rsidR="00311D72" w:rsidRPr="00462188">
        <w:rPr>
          <w:rFonts w:ascii="Arial" w:hAnsi="Arial" w:cs="Arial"/>
          <w:sz w:val="22"/>
          <w:szCs w:val="22"/>
          <w:lang w:val="pt-BR"/>
        </w:rPr>
        <w:t>a Nova Marca da Licenciada</w:t>
      </w:r>
      <w:r w:rsidR="007363BC" w:rsidRPr="00462188">
        <w:rPr>
          <w:rFonts w:ascii="Arial" w:hAnsi="Arial" w:cs="Arial"/>
          <w:sz w:val="22"/>
          <w:szCs w:val="22"/>
          <w:lang w:val="pt-BR"/>
        </w:rPr>
        <w:t xml:space="preserve">, </w:t>
      </w:r>
      <w:r w:rsidR="00896315" w:rsidRPr="00462188">
        <w:rPr>
          <w:rFonts w:ascii="Arial" w:hAnsi="Arial" w:cs="Arial"/>
          <w:sz w:val="22"/>
          <w:szCs w:val="22"/>
          <w:lang w:val="pt-BR"/>
        </w:rPr>
        <w:t>com a</w:t>
      </w:r>
      <w:r w:rsidR="00483AC7" w:rsidRPr="00462188">
        <w:rPr>
          <w:rFonts w:ascii="Arial" w:hAnsi="Arial" w:cs="Arial"/>
          <w:sz w:val="22"/>
          <w:szCs w:val="22"/>
          <w:lang w:val="pt-BR"/>
        </w:rPr>
        <w:t xml:space="preserve"> finalidade </w:t>
      </w:r>
      <w:r w:rsidR="00896315" w:rsidRPr="00462188">
        <w:rPr>
          <w:rFonts w:ascii="Arial" w:hAnsi="Arial" w:cs="Arial"/>
          <w:sz w:val="22"/>
          <w:szCs w:val="22"/>
          <w:lang w:val="pt-BR"/>
        </w:rPr>
        <w:t xml:space="preserve">de comunicar a substituição </w:t>
      </w:r>
      <w:r w:rsidR="00604E08" w:rsidRPr="00462188">
        <w:rPr>
          <w:rFonts w:ascii="Arial" w:hAnsi="Arial" w:cs="Arial"/>
          <w:sz w:val="22"/>
          <w:szCs w:val="22"/>
          <w:lang w:val="pt-BR"/>
        </w:rPr>
        <w:t xml:space="preserve">das Marcas </w:t>
      </w:r>
      <w:r w:rsidR="00896315" w:rsidRPr="00462188">
        <w:rPr>
          <w:rFonts w:ascii="Arial" w:hAnsi="Arial" w:cs="Arial"/>
          <w:sz w:val="22"/>
          <w:szCs w:val="22"/>
          <w:lang w:val="pt-BR"/>
        </w:rPr>
        <w:t>pel</w:t>
      </w:r>
      <w:r w:rsidR="00311D72" w:rsidRPr="00462188">
        <w:rPr>
          <w:rFonts w:ascii="Arial" w:hAnsi="Arial" w:cs="Arial"/>
          <w:sz w:val="22"/>
          <w:szCs w:val="22"/>
          <w:lang w:val="pt-BR"/>
        </w:rPr>
        <w:t>a</w:t>
      </w:r>
      <w:r w:rsidR="00604E08" w:rsidRPr="00462188">
        <w:rPr>
          <w:rFonts w:ascii="Arial" w:hAnsi="Arial" w:cs="Arial"/>
          <w:sz w:val="22"/>
          <w:szCs w:val="22"/>
          <w:lang w:val="pt-BR"/>
        </w:rPr>
        <w:t xml:space="preserve"> </w:t>
      </w:r>
      <w:r w:rsidR="00311D72" w:rsidRPr="00462188">
        <w:rPr>
          <w:rFonts w:ascii="Arial" w:hAnsi="Arial" w:cs="Arial"/>
          <w:sz w:val="22"/>
          <w:szCs w:val="22"/>
          <w:lang w:val="pt-BR"/>
        </w:rPr>
        <w:t>Nova Marca da Licenciada</w:t>
      </w:r>
      <w:r w:rsidR="00604E08" w:rsidRPr="00462188">
        <w:rPr>
          <w:rFonts w:ascii="Arial" w:hAnsi="Arial" w:cs="Arial"/>
          <w:sz w:val="22"/>
          <w:szCs w:val="22"/>
          <w:lang w:val="pt-BR"/>
        </w:rPr>
        <w:t xml:space="preserve">, </w:t>
      </w:r>
      <w:r w:rsidR="00896315" w:rsidRPr="00462188">
        <w:rPr>
          <w:rFonts w:ascii="Arial" w:hAnsi="Arial" w:cs="Arial"/>
          <w:sz w:val="22"/>
          <w:szCs w:val="22"/>
          <w:lang w:val="pt-BR"/>
        </w:rPr>
        <w:t>inclusive</w:t>
      </w:r>
      <w:r w:rsidR="00DA0232" w:rsidRPr="00462188">
        <w:rPr>
          <w:rFonts w:ascii="Arial" w:hAnsi="Arial" w:cs="Arial"/>
          <w:sz w:val="22"/>
          <w:szCs w:val="22"/>
          <w:lang w:val="pt-BR"/>
        </w:rPr>
        <w:t xml:space="preserve"> para fins de </w:t>
      </w:r>
      <w:r w:rsidR="00B26864" w:rsidRPr="00462188">
        <w:rPr>
          <w:rFonts w:ascii="Arial" w:hAnsi="Arial" w:cs="Arial"/>
          <w:sz w:val="22"/>
          <w:szCs w:val="22"/>
          <w:lang w:val="pt-BR"/>
        </w:rPr>
        <w:t xml:space="preserve">notificações, mensagens e/ou quaisquer </w:t>
      </w:r>
      <w:r w:rsidR="00896315" w:rsidRPr="00462188">
        <w:rPr>
          <w:rFonts w:ascii="Arial" w:hAnsi="Arial" w:cs="Arial"/>
          <w:sz w:val="22"/>
          <w:szCs w:val="22"/>
          <w:lang w:val="pt-BR"/>
        </w:rPr>
        <w:t xml:space="preserve">formas de </w:t>
      </w:r>
      <w:r w:rsidR="00B26864" w:rsidRPr="00462188">
        <w:rPr>
          <w:rFonts w:ascii="Arial" w:hAnsi="Arial" w:cs="Arial"/>
          <w:sz w:val="22"/>
          <w:szCs w:val="22"/>
          <w:lang w:val="pt-BR"/>
        </w:rPr>
        <w:lastRenderedPageBreak/>
        <w:t xml:space="preserve">comunicações </w:t>
      </w:r>
      <w:r w:rsidR="00896315" w:rsidRPr="00462188">
        <w:rPr>
          <w:rFonts w:ascii="Arial" w:hAnsi="Arial" w:cs="Arial"/>
          <w:sz w:val="22"/>
          <w:szCs w:val="22"/>
          <w:lang w:val="pt-BR"/>
        </w:rPr>
        <w:t xml:space="preserve">com </w:t>
      </w:r>
      <w:r w:rsidR="00B26864" w:rsidRPr="00462188">
        <w:rPr>
          <w:rFonts w:ascii="Arial" w:hAnsi="Arial" w:cs="Arial"/>
          <w:sz w:val="22"/>
          <w:szCs w:val="22"/>
          <w:lang w:val="pt-BR"/>
        </w:rPr>
        <w:t xml:space="preserve">os clientes da </w:t>
      </w:r>
      <w:r w:rsidR="00896315" w:rsidRPr="00462188">
        <w:rPr>
          <w:rFonts w:ascii="Arial" w:hAnsi="Arial" w:cs="Arial"/>
          <w:sz w:val="22"/>
          <w:szCs w:val="22"/>
          <w:lang w:val="pt-BR"/>
        </w:rPr>
        <w:t>Licenciada</w:t>
      </w:r>
      <w:r w:rsidR="00B26864" w:rsidRPr="00462188">
        <w:rPr>
          <w:rFonts w:ascii="Arial" w:hAnsi="Arial" w:cs="Arial"/>
          <w:sz w:val="22"/>
          <w:szCs w:val="22"/>
          <w:lang w:val="pt-BR"/>
        </w:rPr>
        <w:t xml:space="preserve">, desde que seu conteúdo esteja de acordo com </w:t>
      </w:r>
      <w:r w:rsidR="006010CB" w:rsidRPr="00462188">
        <w:rPr>
          <w:rFonts w:ascii="Arial" w:hAnsi="Arial" w:cs="Arial"/>
          <w:sz w:val="22"/>
          <w:szCs w:val="22"/>
          <w:lang w:val="pt-BR"/>
        </w:rPr>
        <w:t>este</w:t>
      </w:r>
      <w:r w:rsidR="00B26864" w:rsidRPr="00462188">
        <w:rPr>
          <w:rFonts w:ascii="Arial" w:hAnsi="Arial" w:cs="Arial"/>
          <w:sz w:val="22"/>
          <w:szCs w:val="22"/>
          <w:lang w:val="pt-BR"/>
        </w:rPr>
        <w:t xml:space="preserve"> Contrato</w:t>
      </w:r>
      <w:r w:rsidR="006010CB" w:rsidRPr="00462188">
        <w:rPr>
          <w:rFonts w:ascii="Arial" w:hAnsi="Arial" w:cs="Arial"/>
          <w:sz w:val="22"/>
          <w:szCs w:val="22"/>
          <w:lang w:val="pt-BR"/>
        </w:rPr>
        <w:t xml:space="preserve">, </w:t>
      </w:r>
      <w:r w:rsidR="00B26864" w:rsidRPr="00462188">
        <w:rPr>
          <w:rFonts w:ascii="Arial" w:hAnsi="Arial" w:cs="Arial"/>
          <w:sz w:val="22"/>
          <w:szCs w:val="22"/>
          <w:lang w:val="pt-BR"/>
        </w:rPr>
        <w:t xml:space="preserve">a regulamentação da </w:t>
      </w:r>
      <w:r w:rsidR="001C533D" w:rsidRPr="00462188">
        <w:rPr>
          <w:rFonts w:ascii="Arial" w:hAnsi="Arial" w:cs="Arial"/>
          <w:sz w:val="22"/>
          <w:szCs w:val="22"/>
          <w:lang w:val="pt-BR"/>
        </w:rPr>
        <w:t xml:space="preserve">Agência Nacional de Telecomunicações – </w:t>
      </w:r>
      <w:r w:rsidR="00B26864" w:rsidRPr="00462188">
        <w:rPr>
          <w:rFonts w:ascii="Arial" w:hAnsi="Arial" w:cs="Arial"/>
          <w:sz w:val="22"/>
          <w:szCs w:val="22"/>
          <w:lang w:val="pt-BR"/>
        </w:rPr>
        <w:t>ANATEL</w:t>
      </w:r>
      <w:r w:rsidR="006010CB" w:rsidRPr="00462188">
        <w:rPr>
          <w:rFonts w:ascii="Arial" w:hAnsi="Arial" w:cs="Arial"/>
          <w:sz w:val="22"/>
          <w:szCs w:val="22"/>
          <w:lang w:val="pt-BR"/>
        </w:rPr>
        <w:t xml:space="preserve"> e a legislação aplicável</w:t>
      </w:r>
      <w:r w:rsidR="00496FA5" w:rsidRPr="00462188">
        <w:rPr>
          <w:rFonts w:ascii="Arial" w:hAnsi="Arial" w:cs="Arial"/>
          <w:sz w:val="22"/>
          <w:szCs w:val="22"/>
          <w:lang w:val="pt-BR"/>
        </w:rPr>
        <w:t>;</w:t>
      </w:r>
    </w:p>
    <w:p w14:paraId="426DEFD2" w14:textId="77777777" w:rsidR="00353696" w:rsidRPr="004E23CC" w:rsidRDefault="00353696" w:rsidP="00770C0F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4E31F201" w14:textId="6989E5C7" w:rsidR="00767B37" w:rsidRPr="004E23CC" w:rsidRDefault="00A042A6" w:rsidP="00FD23C2">
      <w:pPr>
        <w:pStyle w:val="ListParagraph"/>
        <w:widowControl w:val="0"/>
        <w:numPr>
          <w:ilvl w:val="0"/>
          <w:numId w:val="28"/>
        </w:numPr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  <w:r>
        <w:rPr>
          <w:rFonts w:ascii="Arial" w:hAnsi="Arial" w:cs="Arial"/>
          <w:sz w:val="22"/>
          <w:szCs w:val="22"/>
          <w:lang w:val="pt-BR"/>
        </w:rPr>
        <w:t>O uso da</w:t>
      </w:r>
      <w:r w:rsidR="00664E28">
        <w:rPr>
          <w:rFonts w:ascii="Arial" w:hAnsi="Arial" w:cs="Arial"/>
          <w:sz w:val="22"/>
          <w:szCs w:val="22"/>
          <w:lang w:val="pt-BR"/>
        </w:rPr>
        <w:t>s</w:t>
      </w:r>
      <w:r>
        <w:rPr>
          <w:rFonts w:ascii="Arial" w:hAnsi="Arial" w:cs="Arial"/>
          <w:sz w:val="22"/>
          <w:szCs w:val="22"/>
          <w:lang w:val="pt-BR"/>
        </w:rPr>
        <w:t xml:space="preserve"> Marca</w:t>
      </w:r>
      <w:r w:rsidR="00664E28">
        <w:rPr>
          <w:rFonts w:ascii="Arial" w:hAnsi="Arial" w:cs="Arial"/>
          <w:sz w:val="22"/>
          <w:szCs w:val="22"/>
          <w:lang w:val="pt-BR"/>
        </w:rPr>
        <w:t>s</w:t>
      </w:r>
      <w:r>
        <w:rPr>
          <w:rFonts w:ascii="Arial" w:hAnsi="Arial" w:cs="Arial"/>
          <w:sz w:val="22"/>
          <w:szCs w:val="22"/>
          <w:lang w:val="pt-BR"/>
        </w:rPr>
        <w:t xml:space="preserve"> </w:t>
      </w:r>
      <w:r w:rsidR="00767B37" w:rsidRPr="004E23CC">
        <w:rPr>
          <w:rFonts w:ascii="Arial" w:hAnsi="Arial" w:cs="Arial"/>
          <w:sz w:val="22"/>
          <w:szCs w:val="22"/>
          <w:lang w:val="pt-BR"/>
        </w:rPr>
        <w:t>que seja abusivo, ofensivo ou difamatório;</w:t>
      </w:r>
    </w:p>
    <w:p w14:paraId="6D397697" w14:textId="77777777" w:rsidR="00353696" w:rsidRPr="004E23CC" w:rsidRDefault="00353696" w:rsidP="00977D42">
      <w:pPr>
        <w:widowControl w:val="0"/>
        <w:spacing w:line="276" w:lineRule="auto"/>
        <w:ind w:left="1276"/>
        <w:jc w:val="both"/>
        <w:rPr>
          <w:rFonts w:ascii="Arial" w:hAnsi="Arial" w:cs="Arial"/>
          <w:sz w:val="22"/>
          <w:szCs w:val="22"/>
          <w:lang w:val="pt-BR"/>
        </w:rPr>
      </w:pPr>
    </w:p>
    <w:p w14:paraId="6D1DDE83" w14:textId="56C643A2" w:rsidR="00767B37" w:rsidRPr="004E23CC" w:rsidRDefault="00A042A6" w:rsidP="00FD23C2">
      <w:pPr>
        <w:pStyle w:val="ListParagraph"/>
        <w:widowControl w:val="0"/>
        <w:numPr>
          <w:ilvl w:val="0"/>
          <w:numId w:val="28"/>
        </w:numPr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  <w:r>
        <w:rPr>
          <w:rFonts w:ascii="Arial" w:hAnsi="Arial" w:cs="Arial"/>
          <w:sz w:val="22"/>
          <w:szCs w:val="22"/>
          <w:lang w:val="pt-BR"/>
        </w:rPr>
        <w:t>O uso da</w:t>
      </w:r>
      <w:r w:rsidR="00664E28">
        <w:rPr>
          <w:rFonts w:ascii="Arial" w:hAnsi="Arial" w:cs="Arial"/>
          <w:sz w:val="22"/>
          <w:szCs w:val="22"/>
          <w:lang w:val="pt-BR"/>
        </w:rPr>
        <w:t>s</w:t>
      </w:r>
      <w:r>
        <w:rPr>
          <w:rFonts w:ascii="Arial" w:hAnsi="Arial" w:cs="Arial"/>
          <w:sz w:val="22"/>
          <w:szCs w:val="22"/>
          <w:lang w:val="pt-BR"/>
        </w:rPr>
        <w:t xml:space="preserve"> Marca</w:t>
      </w:r>
      <w:r w:rsidR="00664E28">
        <w:rPr>
          <w:rFonts w:ascii="Arial" w:hAnsi="Arial" w:cs="Arial"/>
          <w:sz w:val="22"/>
          <w:szCs w:val="22"/>
          <w:lang w:val="pt-BR"/>
        </w:rPr>
        <w:t>s</w:t>
      </w:r>
      <w:r>
        <w:rPr>
          <w:rFonts w:ascii="Arial" w:hAnsi="Arial" w:cs="Arial"/>
          <w:sz w:val="22"/>
          <w:szCs w:val="22"/>
          <w:lang w:val="pt-BR"/>
        </w:rPr>
        <w:t xml:space="preserve"> </w:t>
      </w:r>
      <w:r w:rsidR="00767B37" w:rsidRPr="004E23CC">
        <w:rPr>
          <w:rFonts w:ascii="Arial" w:hAnsi="Arial" w:cs="Arial"/>
          <w:sz w:val="22"/>
          <w:szCs w:val="22"/>
          <w:lang w:val="pt-BR"/>
        </w:rPr>
        <w:t>em contexto comercial ou não comercial que possa acarretar prejuízo à integridade material da Licenciante, do Grupo Oi ou da Licenciada;</w:t>
      </w:r>
      <w:r w:rsidR="00063322" w:rsidRPr="004E23CC">
        <w:rPr>
          <w:rFonts w:ascii="Arial" w:hAnsi="Arial" w:cs="Arial"/>
          <w:sz w:val="22"/>
          <w:szCs w:val="22"/>
          <w:lang w:val="pt-BR"/>
        </w:rPr>
        <w:t xml:space="preserve"> e</w:t>
      </w:r>
    </w:p>
    <w:p w14:paraId="5E6AD53F" w14:textId="77777777" w:rsidR="00353696" w:rsidRPr="004E23CC" w:rsidRDefault="00353696" w:rsidP="00977D42">
      <w:pPr>
        <w:widowControl w:val="0"/>
        <w:spacing w:line="276" w:lineRule="auto"/>
        <w:ind w:left="1276"/>
        <w:jc w:val="both"/>
        <w:rPr>
          <w:rFonts w:ascii="Arial" w:hAnsi="Arial" w:cs="Arial"/>
          <w:sz w:val="22"/>
          <w:szCs w:val="22"/>
          <w:lang w:val="pt-BR"/>
        </w:rPr>
      </w:pPr>
    </w:p>
    <w:p w14:paraId="2DEE32BD" w14:textId="79B36564" w:rsidR="00767B37" w:rsidRPr="004E23CC" w:rsidRDefault="00A042A6" w:rsidP="00FD23C2">
      <w:pPr>
        <w:pStyle w:val="ListParagraph"/>
        <w:widowControl w:val="0"/>
        <w:numPr>
          <w:ilvl w:val="0"/>
          <w:numId w:val="28"/>
        </w:numPr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  <w:bookmarkStart w:id="1" w:name="OLE_LINK1"/>
      <w:r>
        <w:rPr>
          <w:rFonts w:ascii="Arial" w:hAnsi="Arial" w:cs="Arial"/>
          <w:sz w:val="22"/>
          <w:szCs w:val="22"/>
          <w:lang w:val="pt-BR"/>
        </w:rPr>
        <w:t>O uso da</w:t>
      </w:r>
      <w:r w:rsidR="00664E28">
        <w:rPr>
          <w:rFonts w:ascii="Arial" w:hAnsi="Arial" w:cs="Arial"/>
          <w:sz w:val="22"/>
          <w:szCs w:val="22"/>
          <w:lang w:val="pt-BR"/>
        </w:rPr>
        <w:t>s</w:t>
      </w:r>
      <w:r>
        <w:rPr>
          <w:rFonts w:ascii="Arial" w:hAnsi="Arial" w:cs="Arial"/>
          <w:sz w:val="22"/>
          <w:szCs w:val="22"/>
          <w:lang w:val="pt-BR"/>
        </w:rPr>
        <w:t xml:space="preserve"> Marca</w:t>
      </w:r>
      <w:r w:rsidR="00664E28">
        <w:rPr>
          <w:rFonts w:ascii="Arial" w:hAnsi="Arial" w:cs="Arial"/>
          <w:sz w:val="22"/>
          <w:szCs w:val="22"/>
          <w:lang w:val="pt-BR"/>
        </w:rPr>
        <w:t>s</w:t>
      </w:r>
      <w:r>
        <w:rPr>
          <w:rFonts w:ascii="Arial" w:hAnsi="Arial" w:cs="Arial"/>
          <w:sz w:val="22"/>
          <w:szCs w:val="22"/>
          <w:lang w:val="pt-BR"/>
        </w:rPr>
        <w:t xml:space="preserve"> </w:t>
      </w:r>
      <w:r w:rsidR="00767B37" w:rsidRPr="004E23CC">
        <w:rPr>
          <w:rFonts w:ascii="Arial" w:hAnsi="Arial" w:cs="Arial"/>
          <w:sz w:val="22"/>
          <w:szCs w:val="22"/>
          <w:lang w:val="pt-BR"/>
        </w:rPr>
        <w:t>de forma depreciativa ou que impacte negativamente a imagem ou a reputação da Oi, das empresas integrantes de seu grupo econômico ou da Licenciada.</w:t>
      </w:r>
    </w:p>
    <w:bookmarkEnd w:id="1"/>
    <w:p w14:paraId="44BC52C6" w14:textId="77777777" w:rsidR="00767B37" w:rsidRPr="004E23CC" w:rsidRDefault="00767B37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349AC3EA" w14:textId="376C1A74" w:rsidR="00EC5DE7" w:rsidRPr="004E23CC" w:rsidRDefault="00496FA5" w:rsidP="00977D42">
      <w:pPr>
        <w:widowControl w:val="0"/>
        <w:numPr>
          <w:ilvl w:val="1"/>
          <w:numId w:val="2"/>
        </w:numPr>
        <w:spacing w:line="276" w:lineRule="auto"/>
        <w:ind w:firstLine="0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 xml:space="preserve">A Licenciada tem ciência de que tanto a Licenciante como outras empresas do </w:t>
      </w:r>
      <w:r w:rsidR="00C42A05" w:rsidRPr="004E23CC">
        <w:rPr>
          <w:rFonts w:ascii="Arial" w:hAnsi="Arial" w:cs="Arial"/>
          <w:sz w:val="22"/>
          <w:szCs w:val="22"/>
          <w:lang w:val="pt-BR"/>
        </w:rPr>
        <w:t>Grupo Oi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são titulares de e utilizam diversas marcas formadas pelo sinal </w:t>
      </w:r>
      <w:r w:rsidR="004C0590" w:rsidRPr="004E23CC">
        <w:rPr>
          <w:rFonts w:ascii="Arial" w:hAnsi="Arial" w:cs="Arial"/>
          <w:sz w:val="22"/>
          <w:szCs w:val="22"/>
          <w:lang w:val="pt-BR"/>
        </w:rPr>
        <w:t>“</w:t>
      </w:r>
      <w:r w:rsidRPr="004E23CC">
        <w:rPr>
          <w:rFonts w:ascii="Arial" w:hAnsi="Arial" w:cs="Arial"/>
          <w:sz w:val="22"/>
          <w:szCs w:val="22"/>
          <w:lang w:val="pt-BR"/>
        </w:rPr>
        <w:t>O</w:t>
      </w:r>
      <w:r w:rsidR="00A042A6">
        <w:rPr>
          <w:rFonts w:ascii="Arial" w:hAnsi="Arial" w:cs="Arial"/>
          <w:sz w:val="22"/>
          <w:szCs w:val="22"/>
          <w:lang w:val="pt-BR"/>
        </w:rPr>
        <w:t>I</w:t>
      </w:r>
      <w:r w:rsidR="004C0590" w:rsidRPr="004E23CC">
        <w:rPr>
          <w:rFonts w:ascii="Arial" w:hAnsi="Arial" w:cs="Arial"/>
          <w:sz w:val="22"/>
          <w:szCs w:val="22"/>
          <w:lang w:val="pt-BR"/>
        </w:rPr>
        <w:t>”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, identificando os mais variados produtos e serviços. A utilização das Marcas, pela Licenciada, não poderá, de forma alguma, comprometer ou prejudicar o posicionamento ou reputação das marcas formadas pelo sinal </w:t>
      </w:r>
      <w:r w:rsidR="004C0590" w:rsidRPr="004E23CC">
        <w:rPr>
          <w:rFonts w:ascii="Arial" w:hAnsi="Arial" w:cs="Arial"/>
          <w:sz w:val="22"/>
          <w:szCs w:val="22"/>
          <w:lang w:val="pt-BR"/>
        </w:rPr>
        <w:t>“</w:t>
      </w:r>
      <w:r w:rsidRPr="004E23CC">
        <w:rPr>
          <w:rFonts w:ascii="Arial" w:hAnsi="Arial" w:cs="Arial"/>
          <w:sz w:val="22"/>
          <w:szCs w:val="22"/>
          <w:lang w:val="pt-BR"/>
        </w:rPr>
        <w:t>O</w:t>
      </w:r>
      <w:r w:rsidR="00A042A6">
        <w:rPr>
          <w:rFonts w:ascii="Arial" w:hAnsi="Arial" w:cs="Arial"/>
          <w:sz w:val="22"/>
          <w:szCs w:val="22"/>
          <w:lang w:val="pt-BR"/>
        </w:rPr>
        <w:t>I</w:t>
      </w:r>
      <w:r w:rsidR="004C0590" w:rsidRPr="004E23CC">
        <w:rPr>
          <w:rFonts w:ascii="Arial" w:hAnsi="Arial" w:cs="Arial"/>
          <w:sz w:val="22"/>
          <w:szCs w:val="22"/>
          <w:lang w:val="pt-BR"/>
        </w:rPr>
        <w:t>”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detidas pelo Grupo Oi.</w:t>
      </w:r>
    </w:p>
    <w:p w14:paraId="305AB57C" w14:textId="77777777" w:rsidR="00EC5DE7" w:rsidRPr="004E23CC" w:rsidRDefault="00EC5DE7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22F128D8" w14:textId="07DBB591" w:rsidR="00EC5DE7" w:rsidRPr="004E23CC" w:rsidRDefault="00896315" w:rsidP="00977D42">
      <w:pPr>
        <w:widowControl w:val="0"/>
        <w:numPr>
          <w:ilvl w:val="1"/>
          <w:numId w:val="2"/>
        </w:numPr>
        <w:spacing w:line="276" w:lineRule="auto"/>
        <w:ind w:firstLine="0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 xml:space="preserve">Exceto conforme </w:t>
      </w:r>
      <w:r w:rsidR="00361C12" w:rsidRPr="004E23CC">
        <w:rPr>
          <w:rFonts w:ascii="Arial" w:hAnsi="Arial" w:cs="Arial"/>
          <w:sz w:val="22"/>
          <w:szCs w:val="22"/>
          <w:lang w:val="pt-BR"/>
        </w:rPr>
        <w:t>disposto na Cláusula 5.1 abaixo, a</w:t>
      </w:r>
      <w:r w:rsidR="00496FA5" w:rsidRPr="004E23CC">
        <w:rPr>
          <w:rFonts w:ascii="Arial" w:hAnsi="Arial" w:cs="Arial"/>
          <w:sz w:val="22"/>
          <w:szCs w:val="22"/>
          <w:lang w:val="pt-BR"/>
        </w:rPr>
        <w:t xml:space="preserve"> Licenciada não poderá sublicenciar</w:t>
      </w:r>
      <w:r w:rsidR="00CA7232" w:rsidRPr="004E23CC">
        <w:rPr>
          <w:rFonts w:ascii="Arial" w:hAnsi="Arial" w:cs="Arial"/>
          <w:sz w:val="22"/>
          <w:szCs w:val="22"/>
          <w:lang w:val="pt-BR"/>
        </w:rPr>
        <w:t xml:space="preserve"> </w:t>
      </w:r>
      <w:r w:rsidR="00496FA5" w:rsidRPr="004E23CC">
        <w:rPr>
          <w:rFonts w:ascii="Arial" w:hAnsi="Arial" w:cs="Arial"/>
          <w:sz w:val="22"/>
          <w:szCs w:val="22"/>
          <w:lang w:val="pt-BR"/>
        </w:rPr>
        <w:t>os direitos e obrigações outorgados sob o presente Contrato, salvo se houver consentimento prévio e escrito da Licenciante.</w:t>
      </w:r>
    </w:p>
    <w:p w14:paraId="18B8B54C" w14:textId="77777777" w:rsidR="00EC5DE7" w:rsidRPr="004E23CC" w:rsidRDefault="00EC5DE7" w:rsidP="00977D42">
      <w:pPr>
        <w:widowControl w:val="0"/>
        <w:spacing w:line="276" w:lineRule="auto"/>
        <w:rPr>
          <w:rFonts w:ascii="Arial" w:hAnsi="Arial" w:cs="Arial"/>
          <w:sz w:val="22"/>
          <w:szCs w:val="22"/>
          <w:lang w:val="pt-BR"/>
        </w:rPr>
      </w:pPr>
    </w:p>
    <w:p w14:paraId="010FDB63" w14:textId="3C7917DC" w:rsidR="00EC5DE7" w:rsidRPr="004E23CC" w:rsidRDefault="00496FA5" w:rsidP="00977D42">
      <w:pPr>
        <w:widowControl w:val="0"/>
        <w:numPr>
          <w:ilvl w:val="1"/>
          <w:numId w:val="2"/>
        </w:numPr>
        <w:spacing w:line="276" w:lineRule="auto"/>
        <w:ind w:firstLine="0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 xml:space="preserve">A Licenciada reconhece que as Marcas têm reputação nacional </w:t>
      </w:r>
      <w:r w:rsidR="00BB3904">
        <w:rPr>
          <w:rFonts w:ascii="Arial" w:hAnsi="Arial" w:cs="Arial"/>
          <w:sz w:val="22"/>
          <w:szCs w:val="22"/>
          <w:lang w:val="pt-BR"/>
        </w:rPr>
        <w:t xml:space="preserve">e internacional 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e concorda em conduzir os negócios sob as Marcas zelando pela reputação das Marcas. </w:t>
      </w:r>
    </w:p>
    <w:p w14:paraId="709CE905" w14:textId="77777777" w:rsidR="00C559BE" w:rsidRPr="004E23CC" w:rsidRDefault="00C559BE" w:rsidP="00977D42">
      <w:pPr>
        <w:pStyle w:val="ListParagraph"/>
        <w:widowControl w:val="0"/>
        <w:spacing w:line="276" w:lineRule="auto"/>
        <w:rPr>
          <w:rFonts w:ascii="Arial" w:hAnsi="Arial" w:cs="Arial"/>
          <w:sz w:val="22"/>
          <w:szCs w:val="22"/>
          <w:lang w:val="pt-BR"/>
        </w:rPr>
      </w:pPr>
    </w:p>
    <w:p w14:paraId="79B6B078" w14:textId="7BC05738" w:rsidR="00C559BE" w:rsidRPr="004E23CC" w:rsidRDefault="00C559BE" w:rsidP="00977D42">
      <w:pPr>
        <w:widowControl w:val="0"/>
        <w:numPr>
          <w:ilvl w:val="1"/>
          <w:numId w:val="2"/>
        </w:numPr>
        <w:spacing w:line="276" w:lineRule="auto"/>
        <w:ind w:firstLine="0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 xml:space="preserve">O uso das Marcas </w:t>
      </w:r>
      <w:r w:rsidR="00896315" w:rsidRPr="004E23CC">
        <w:rPr>
          <w:rFonts w:ascii="Arial" w:hAnsi="Arial" w:cs="Arial"/>
          <w:sz w:val="22"/>
          <w:szCs w:val="22"/>
          <w:lang w:val="pt-BR"/>
        </w:rPr>
        <w:t xml:space="preserve">em conformidade com a Licença ora concedida e com 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os termos </w:t>
      </w:r>
      <w:r w:rsidR="00896315" w:rsidRPr="004E23CC">
        <w:rPr>
          <w:rFonts w:ascii="Arial" w:hAnsi="Arial" w:cs="Arial"/>
          <w:sz w:val="22"/>
          <w:szCs w:val="22"/>
          <w:lang w:val="pt-BR"/>
        </w:rPr>
        <w:t xml:space="preserve">e </w:t>
      </w:r>
      <w:r w:rsidR="00215927" w:rsidRPr="004E23CC">
        <w:rPr>
          <w:rFonts w:ascii="Arial" w:hAnsi="Arial" w:cs="Arial"/>
          <w:sz w:val="22"/>
          <w:szCs w:val="22"/>
          <w:lang w:val="pt-BR"/>
        </w:rPr>
        <w:t>disposições</w:t>
      </w:r>
      <w:r w:rsidR="00896315" w:rsidRPr="004E23CC">
        <w:rPr>
          <w:rFonts w:ascii="Arial" w:hAnsi="Arial" w:cs="Arial"/>
          <w:sz w:val="22"/>
          <w:szCs w:val="22"/>
          <w:lang w:val="pt-BR"/>
        </w:rPr>
        <w:t xml:space="preserve"> do presente </w:t>
      </w:r>
      <w:r w:rsidRPr="004E23CC">
        <w:rPr>
          <w:rFonts w:ascii="Arial" w:hAnsi="Arial" w:cs="Arial"/>
          <w:sz w:val="22"/>
          <w:szCs w:val="22"/>
          <w:lang w:val="pt-BR"/>
        </w:rPr>
        <w:t>Contrato</w:t>
      </w:r>
      <w:r w:rsidR="00550EAB" w:rsidRPr="004E23CC">
        <w:rPr>
          <w:rFonts w:ascii="Arial" w:hAnsi="Arial" w:cs="Arial"/>
          <w:sz w:val="22"/>
          <w:szCs w:val="22"/>
          <w:lang w:val="pt-BR"/>
        </w:rPr>
        <w:t xml:space="preserve"> 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não dependerá de </w:t>
      </w:r>
      <w:r w:rsidR="00896315" w:rsidRPr="004E23CC">
        <w:rPr>
          <w:rFonts w:ascii="Arial" w:hAnsi="Arial" w:cs="Arial"/>
          <w:sz w:val="22"/>
          <w:szCs w:val="22"/>
          <w:lang w:val="pt-BR"/>
        </w:rPr>
        <w:t xml:space="preserve">qualquer 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aprovação </w:t>
      </w:r>
      <w:r w:rsidR="00896315" w:rsidRPr="004E23CC">
        <w:rPr>
          <w:rFonts w:ascii="Arial" w:hAnsi="Arial" w:cs="Arial"/>
          <w:sz w:val="22"/>
          <w:szCs w:val="22"/>
          <w:lang w:val="pt-BR"/>
        </w:rPr>
        <w:t xml:space="preserve">adicional </w:t>
      </w:r>
      <w:r w:rsidRPr="004E23CC">
        <w:rPr>
          <w:rFonts w:ascii="Arial" w:hAnsi="Arial" w:cs="Arial"/>
          <w:sz w:val="22"/>
          <w:szCs w:val="22"/>
          <w:lang w:val="pt-BR"/>
        </w:rPr>
        <w:t>da Licenciante</w:t>
      </w:r>
      <w:r w:rsidR="00896315" w:rsidRPr="004E23CC">
        <w:rPr>
          <w:rFonts w:ascii="Arial" w:hAnsi="Arial" w:cs="Arial"/>
          <w:sz w:val="22"/>
          <w:szCs w:val="22"/>
          <w:lang w:val="pt-BR"/>
        </w:rPr>
        <w:t>, inclusive no que diz respeito ao uso das Marcas pela Licenciada em quaisquer materiais promocionais ou campanhas publicitárias (impressos, audiovisuais e/ou digitais), bem como nos equipamentos, sistemas, plataformas e canais de atendimento utilizados para o desempenho das Atividades da Licenciada</w:t>
      </w:r>
      <w:r w:rsidRPr="004E23CC">
        <w:rPr>
          <w:rFonts w:ascii="Arial" w:hAnsi="Arial" w:cs="Arial"/>
          <w:sz w:val="22"/>
          <w:szCs w:val="22"/>
          <w:lang w:val="pt-BR"/>
        </w:rPr>
        <w:t>.</w:t>
      </w:r>
    </w:p>
    <w:p w14:paraId="58600FF9" w14:textId="77777777" w:rsidR="00EC5DE7" w:rsidRPr="004E23CC" w:rsidRDefault="00EC5DE7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7851A756" w14:textId="4B4A68AC" w:rsidR="00EC5DE7" w:rsidRPr="004E23CC" w:rsidRDefault="00896315" w:rsidP="00977D42">
      <w:pPr>
        <w:widowControl w:val="0"/>
        <w:numPr>
          <w:ilvl w:val="0"/>
          <w:numId w:val="2"/>
        </w:numPr>
        <w:pBdr>
          <w:bottom w:val="single" w:sz="12" w:space="1" w:color="7F7F7F"/>
        </w:pBdr>
        <w:spacing w:line="276" w:lineRule="auto"/>
        <w:jc w:val="both"/>
        <w:rPr>
          <w:rFonts w:ascii="Arial" w:hAnsi="Arial" w:cs="Arial"/>
          <w:b/>
          <w:bCs/>
          <w:sz w:val="22"/>
          <w:szCs w:val="22"/>
          <w:lang w:val="pt-BR"/>
        </w:rPr>
      </w:pPr>
      <w:r w:rsidRPr="004E23CC">
        <w:rPr>
          <w:rFonts w:ascii="Arial" w:hAnsi="Arial" w:cs="Arial"/>
          <w:b/>
          <w:bCs/>
          <w:sz w:val="22"/>
          <w:szCs w:val="22"/>
          <w:lang w:val="pt-BR"/>
        </w:rPr>
        <w:t>Remuneração</w:t>
      </w:r>
    </w:p>
    <w:p w14:paraId="7EF34F2E" w14:textId="133777F9" w:rsidR="003E53FE" w:rsidRPr="004E23CC" w:rsidRDefault="00C77CE9" w:rsidP="00977D42">
      <w:pPr>
        <w:widowControl w:val="0"/>
        <w:numPr>
          <w:ilvl w:val="1"/>
          <w:numId w:val="2"/>
        </w:numPr>
        <w:spacing w:line="276" w:lineRule="auto"/>
        <w:ind w:firstLine="0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 xml:space="preserve">A presente licença </w:t>
      </w:r>
      <w:r w:rsidR="00300207" w:rsidRPr="004E23CC">
        <w:rPr>
          <w:rFonts w:ascii="Arial" w:hAnsi="Arial" w:cs="Arial"/>
          <w:sz w:val="22"/>
          <w:szCs w:val="22"/>
          <w:lang w:val="pt-BR"/>
        </w:rPr>
        <w:t>é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outorga</w:t>
      </w:r>
      <w:r w:rsidR="00300207" w:rsidRPr="004E23CC">
        <w:rPr>
          <w:rFonts w:ascii="Arial" w:hAnsi="Arial" w:cs="Arial"/>
          <w:sz w:val="22"/>
          <w:szCs w:val="22"/>
          <w:lang w:val="pt-BR"/>
        </w:rPr>
        <w:t>da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</w:t>
      </w:r>
      <w:r w:rsidR="00896315" w:rsidRPr="004E23CC">
        <w:rPr>
          <w:rFonts w:ascii="Arial" w:hAnsi="Arial" w:cs="Arial"/>
          <w:sz w:val="22"/>
          <w:szCs w:val="22"/>
          <w:lang w:val="pt-BR"/>
        </w:rPr>
        <w:t xml:space="preserve">(i) em caráter gratuito durante os </w:t>
      </w:r>
      <w:r w:rsidR="003E53FE" w:rsidRPr="004E23CC">
        <w:rPr>
          <w:rFonts w:ascii="Arial" w:hAnsi="Arial" w:cs="Arial"/>
          <w:sz w:val="22"/>
          <w:szCs w:val="22"/>
          <w:lang w:val="pt-BR"/>
        </w:rPr>
        <w:t xml:space="preserve">primeiros </w:t>
      </w:r>
      <w:r w:rsidR="00D40AD2" w:rsidRPr="004E23CC">
        <w:rPr>
          <w:rFonts w:ascii="Arial" w:hAnsi="Arial" w:cs="Arial"/>
          <w:sz w:val="22"/>
          <w:szCs w:val="22"/>
          <w:lang w:val="pt-BR"/>
        </w:rPr>
        <w:t xml:space="preserve">6 (seis meses) </w:t>
      </w:r>
      <w:r w:rsidR="003E53FE" w:rsidRPr="004E23CC">
        <w:rPr>
          <w:rFonts w:ascii="Arial" w:hAnsi="Arial" w:cs="Arial"/>
          <w:sz w:val="22"/>
          <w:szCs w:val="22"/>
          <w:lang w:val="pt-BR"/>
        </w:rPr>
        <w:t>contados da data de início da vigência d</w:t>
      </w:r>
      <w:r w:rsidR="00300207" w:rsidRPr="004E23CC">
        <w:rPr>
          <w:rFonts w:ascii="Arial" w:hAnsi="Arial" w:cs="Arial"/>
          <w:sz w:val="22"/>
          <w:szCs w:val="22"/>
          <w:lang w:val="pt-BR"/>
        </w:rPr>
        <w:t>este</w:t>
      </w:r>
      <w:r w:rsidR="003E53FE" w:rsidRPr="004E23CC">
        <w:rPr>
          <w:rFonts w:ascii="Arial" w:hAnsi="Arial" w:cs="Arial"/>
          <w:sz w:val="22"/>
          <w:szCs w:val="22"/>
          <w:lang w:val="pt-BR"/>
        </w:rPr>
        <w:t xml:space="preserve"> Contrato</w:t>
      </w:r>
      <w:r w:rsidR="00AC28C6" w:rsidRPr="004E23CC">
        <w:rPr>
          <w:rFonts w:ascii="Arial" w:hAnsi="Arial" w:cs="Arial"/>
          <w:sz w:val="22"/>
          <w:szCs w:val="22"/>
          <w:lang w:val="pt-BR"/>
        </w:rPr>
        <w:t xml:space="preserve"> (</w:t>
      </w:r>
      <w:r w:rsidR="00DB4CE3" w:rsidRPr="004E23CC">
        <w:rPr>
          <w:rFonts w:ascii="Arial" w:hAnsi="Arial" w:cs="Arial"/>
          <w:sz w:val="22"/>
          <w:szCs w:val="22"/>
          <w:lang w:val="pt-BR"/>
        </w:rPr>
        <w:t>“</w:t>
      </w:r>
      <w:r w:rsidR="00AC28C6" w:rsidRPr="004E23CC">
        <w:rPr>
          <w:rFonts w:ascii="Arial" w:hAnsi="Arial" w:cs="Arial"/>
          <w:sz w:val="22"/>
          <w:szCs w:val="22"/>
          <w:u w:val="single"/>
          <w:lang w:val="pt-BR"/>
        </w:rPr>
        <w:t>Período de Carência</w:t>
      </w:r>
      <w:r w:rsidR="00DB4CE3" w:rsidRPr="004E23CC">
        <w:rPr>
          <w:rFonts w:ascii="Arial" w:hAnsi="Arial" w:cs="Arial"/>
          <w:sz w:val="22"/>
          <w:szCs w:val="22"/>
          <w:lang w:val="pt-BR"/>
        </w:rPr>
        <w:t>”</w:t>
      </w:r>
      <w:r w:rsidR="00AC28C6" w:rsidRPr="004E23CC">
        <w:rPr>
          <w:rFonts w:ascii="Arial" w:hAnsi="Arial" w:cs="Arial"/>
          <w:sz w:val="22"/>
          <w:szCs w:val="22"/>
          <w:lang w:val="pt-BR"/>
        </w:rPr>
        <w:t>)</w:t>
      </w:r>
      <w:r w:rsidR="00D40AD2" w:rsidRPr="004E23CC">
        <w:rPr>
          <w:rFonts w:ascii="Arial" w:hAnsi="Arial" w:cs="Arial"/>
          <w:sz w:val="22"/>
          <w:szCs w:val="22"/>
          <w:lang w:val="pt-BR"/>
        </w:rPr>
        <w:t>;</w:t>
      </w:r>
      <w:r w:rsidR="00896315" w:rsidRPr="004E23CC">
        <w:rPr>
          <w:rFonts w:ascii="Arial" w:hAnsi="Arial" w:cs="Arial"/>
          <w:sz w:val="22"/>
          <w:szCs w:val="22"/>
          <w:lang w:val="pt-BR"/>
        </w:rPr>
        <w:t xml:space="preserve"> e (ii) em caráter oneroso, apó</w:t>
      </w:r>
      <w:r w:rsidR="007F1DB0" w:rsidRPr="004E23CC">
        <w:rPr>
          <w:rFonts w:ascii="Arial" w:hAnsi="Arial" w:cs="Arial"/>
          <w:sz w:val="22"/>
          <w:szCs w:val="22"/>
          <w:lang w:val="pt-BR"/>
        </w:rPr>
        <w:t>s</w:t>
      </w:r>
      <w:r w:rsidR="00896315" w:rsidRPr="004E23CC">
        <w:rPr>
          <w:rFonts w:ascii="Arial" w:hAnsi="Arial" w:cs="Arial"/>
          <w:sz w:val="22"/>
          <w:szCs w:val="22"/>
          <w:lang w:val="pt-BR"/>
        </w:rPr>
        <w:t xml:space="preserve"> o Período de Carência</w:t>
      </w:r>
      <w:r w:rsidR="004A4AD4" w:rsidRPr="004E23CC">
        <w:rPr>
          <w:rFonts w:ascii="Arial" w:hAnsi="Arial" w:cs="Arial"/>
          <w:sz w:val="22"/>
          <w:szCs w:val="22"/>
          <w:lang w:val="pt-BR"/>
        </w:rPr>
        <w:t xml:space="preserve">, caso a Licenciada continue fazendo uso das Marcas </w:t>
      </w:r>
      <w:r w:rsidR="00967F30">
        <w:rPr>
          <w:rFonts w:ascii="Arial" w:hAnsi="Arial" w:cs="Arial"/>
          <w:sz w:val="22"/>
          <w:szCs w:val="22"/>
          <w:lang w:val="pt-BR"/>
        </w:rPr>
        <w:t>nos termos</w:t>
      </w:r>
      <w:r w:rsidR="00BD05DE" w:rsidRPr="004E23CC">
        <w:rPr>
          <w:rFonts w:ascii="Arial" w:hAnsi="Arial" w:cs="Arial"/>
          <w:sz w:val="22"/>
          <w:szCs w:val="22"/>
          <w:lang w:val="pt-BR"/>
        </w:rPr>
        <w:t xml:space="preserve"> </w:t>
      </w:r>
      <w:r w:rsidR="00967F30">
        <w:rPr>
          <w:rFonts w:ascii="Arial" w:hAnsi="Arial" w:cs="Arial"/>
          <w:sz w:val="22"/>
          <w:szCs w:val="22"/>
          <w:lang w:val="pt-BR"/>
        </w:rPr>
        <w:t>d</w:t>
      </w:r>
      <w:r w:rsidR="00BD05DE" w:rsidRPr="004E23CC">
        <w:rPr>
          <w:rFonts w:ascii="Arial" w:hAnsi="Arial" w:cs="Arial"/>
          <w:sz w:val="22"/>
          <w:szCs w:val="22"/>
          <w:lang w:val="pt-BR"/>
        </w:rPr>
        <w:t>a Cláusula 1.1</w:t>
      </w:r>
      <w:r w:rsidR="00724A8D">
        <w:rPr>
          <w:rFonts w:ascii="Arial" w:hAnsi="Arial" w:cs="Arial"/>
          <w:sz w:val="22"/>
          <w:szCs w:val="22"/>
          <w:lang w:val="pt-BR"/>
        </w:rPr>
        <w:t xml:space="preserve"> </w:t>
      </w:r>
      <w:r w:rsidR="00BD05DE" w:rsidRPr="004E23CC">
        <w:rPr>
          <w:rFonts w:ascii="Arial" w:hAnsi="Arial" w:cs="Arial"/>
          <w:sz w:val="22"/>
          <w:szCs w:val="22"/>
          <w:lang w:val="pt-BR"/>
        </w:rPr>
        <w:t>(</w:t>
      </w:r>
      <w:r w:rsidR="009F5DBA" w:rsidRPr="004E23CC">
        <w:rPr>
          <w:rFonts w:ascii="Arial" w:hAnsi="Arial" w:cs="Arial"/>
          <w:sz w:val="22"/>
          <w:szCs w:val="22"/>
          <w:lang w:val="pt-BR"/>
        </w:rPr>
        <w:t>observadas as</w:t>
      </w:r>
      <w:r w:rsidR="00286E6B" w:rsidRPr="004E23CC">
        <w:rPr>
          <w:rFonts w:ascii="Arial" w:hAnsi="Arial" w:cs="Arial"/>
          <w:sz w:val="22"/>
          <w:szCs w:val="22"/>
          <w:lang w:val="pt-BR"/>
        </w:rPr>
        <w:t xml:space="preserve"> </w:t>
      </w:r>
      <w:r w:rsidR="00D86481">
        <w:rPr>
          <w:rFonts w:ascii="Arial" w:hAnsi="Arial" w:cs="Arial"/>
          <w:sz w:val="22"/>
          <w:szCs w:val="22"/>
          <w:lang w:val="pt-BR"/>
        </w:rPr>
        <w:t>exceções</w:t>
      </w:r>
      <w:r w:rsidR="00D86481" w:rsidRPr="004E23CC">
        <w:rPr>
          <w:rFonts w:ascii="Arial" w:hAnsi="Arial" w:cs="Arial"/>
          <w:sz w:val="22"/>
          <w:szCs w:val="22"/>
          <w:lang w:val="pt-BR"/>
        </w:rPr>
        <w:t xml:space="preserve"> </w:t>
      </w:r>
      <w:r w:rsidR="00BD05DE" w:rsidRPr="004E23CC">
        <w:rPr>
          <w:rFonts w:ascii="Arial" w:hAnsi="Arial" w:cs="Arial"/>
          <w:sz w:val="22"/>
          <w:szCs w:val="22"/>
          <w:lang w:val="pt-BR"/>
        </w:rPr>
        <w:t>prevista</w:t>
      </w:r>
      <w:r w:rsidR="00286E6B" w:rsidRPr="004E23CC">
        <w:rPr>
          <w:rFonts w:ascii="Arial" w:hAnsi="Arial" w:cs="Arial"/>
          <w:sz w:val="22"/>
          <w:szCs w:val="22"/>
          <w:lang w:val="pt-BR"/>
        </w:rPr>
        <w:t>s</w:t>
      </w:r>
      <w:r w:rsidR="00BD05DE" w:rsidRPr="004E23CC">
        <w:rPr>
          <w:rFonts w:ascii="Arial" w:hAnsi="Arial" w:cs="Arial"/>
          <w:sz w:val="22"/>
          <w:szCs w:val="22"/>
          <w:lang w:val="pt-BR"/>
        </w:rPr>
        <w:t xml:space="preserve"> na Cláusula </w:t>
      </w:r>
      <w:r w:rsidR="00A54308" w:rsidRPr="004E23CC">
        <w:rPr>
          <w:rFonts w:ascii="Arial" w:hAnsi="Arial" w:cs="Arial"/>
          <w:sz w:val="22"/>
          <w:szCs w:val="22"/>
          <w:lang w:val="pt-BR"/>
        </w:rPr>
        <w:t>1.1.1</w:t>
      </w:r>
      <w:r w:rsidR="00BD05DE" w:rsidRPr="004E23CC">
        <w:rPr>
          <w:rFonts w:ascii="Arial" w:hAnsi="Arial" w:cs="Arial"/>
          <w:sz w:val="22"/>
          <w:szCs w:val="22"/>
          <w:lang w:val="pt-BR"/>
        </w:rPr>
        <w:t>)</w:t>
      </w:r>
      <w:r w:rsidR="00896315" w:rsidRPr="004E23CC">
        <w:rPr>
          <w:rFonts w:ascii="Arial" w:hAnsi="Arial" w:cs="Arial"/>
          <w:sz w:val="22"/>
          <w:szCs w:val="22"/>
          <w:lang w:val="pt-BR"/>
        </w:rPr>
        <w:t>.</w:t>
      </w:r>
    </w:p>
    <w:p w14:paraId="171CDB86" w14:textId="77777777" w:rsidR="004E3635" w:rsidRPr="004E23CC" w:rsidRDefault="004E3635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590C271F" w14:textId="69B27102" w:rsidR="005D37DE" w:rsidRPr="004E23CC" w:rsidRDefault="007E77F4" w:rsidP="00977D42">
      <w:pPr>
        <w:widowControl w:val="0"/>
        <w:numPr>
          <w:ilvl w:val="2"/>
          <w:numId w:val="2"/>
        </w:numPr>
        <w:spacing w:line="276" w:lineRule="auto"/>
        <w:ind w:left="709" w:hanging="709"/>
        <w:jc w:val="both"/>
        <w:rPr>
          <w:rFonts w:ascii="Arial" w:hAnsi="Arial" w:cs="Arial"/>
          <w:sz w:val="22"/>
          <w:szCs w:val="22"/>
          <w:lang w:val="pt-BR"/>
        </w:rPr>
      </w:pPr>
      <w:r>
        <w:rPr>
          <w:rFonts w:ascii="Arial" w:hAnsi="Arial" w:cs="Arial"/>
          <w:sz w:val="22"/>
          <w:szCs w:val="22"/>
          <w:lang w:val="pt-BR"/>
        </w:rPr>
        <w:t>A</w:t>
      </w:r>
      <w:r w:rsidR="004A4AD4" w:rsidRPr="004E23CC">
        <w:rPr>
          <w:rFonts w:ascii="Arial" w:hAnsi="Arial" w:cs="Arial"/>
          <w:sz w:val="22"/>
          <w:szCs w:val="22"/>
          <w:lang w:val="pt-BR"/>
        </w:rPr>
        <w:t>pós o Período de Carência</w:t>
      </w:r>
      <w:r>
        <w:rPr>
          <w:rFonts w:ascii="Arial" w:hAnsi="Arial" w:cs="Arial"/>
          <w:sz w:val="22"/>
          <w:szCs w:val="22"/>
          <w:lang w:val="pt-BR"/>
        </w:rPr>
        <w:t>,</w:t>
      </w:r>
      <w:r w:rsidR="004A4AD4" w:rsidRPr="004E23CC">
        <w:rPr>
          <w:rFonts w:ascii="Arial" w:hAnsi="Arial" w:cs="Arial"/>
          <w:sz w:val="22"/>
          <w:szCs w:val="22"/>
          <w:lang w:val="pt-BR"/>
        </w:rPr>
        <w:t xml:space="preserve"> a Licenciada deverá realizar o pagamento à Licenciante, a título de royalties, </w:t>
      </w:r>
      <w:r w:rsidR="00A52AA5" w:rsidRPr="004E23CC">
        <w:rPr>
          <w:rFonts w:ascii="Arial" w:hAnsi="Arial" w:cs="Arial"/>
          <w:sz w:val="22"/>
          <w:szCs w:val="22"/>
          <w:lang w:val="pt-BR"/>
        </w:rPr>
        <w:t>dos seguintes valores</w:t>
      </w:r>
      <w:r w:rsidR="008F6C10" w:rsidRPr="004E23CC">
        <w:rPr>
          <w:rFonts w:ascii="Arial" w:hAnsi="Arial" w:cs="Arial"/>
          <w:sz w:val="22"/>
          <w:szCs w:val="22"/>
          <w:lang w:val="pt-BR"/>
        </w:rPr>
        <w:t xml:space="preserve"> (“</w:t>
      </w:r>
      <w:r w:rsidR="008F6C10" w:rsidRPr="004E23CC">
        <w:rPr>
          <w:rFonts w:ascii="Arial" w:hAnsi="Arial" w:cs="Arial"/>
          <w:sz w:val="22"/>
          <w:szCs w:val="22"/>
          <w:u w:val="single"/>
          <w:lang w:val="pt-BR"/>
        </w:rPr>
        <w:t>Remuneração</w:t>
      </w:r>
      <w:r w:rsidR="008F6C10" w:rsidRPr="004E23CC">
        <w:rPr>
          <w:rFonts w:ascii="Arial" w:hAnsi="Arial" w:cs="Arial"/>
          <w:sz w:val="22"/>
          <w:szCs w:val="22"/>
          <w:lang w:val="pt-BR"/>
        </w:rPr>
        <w:t>”)</w:t>
      </w:r>
      <w:r w:rsidR="00AD0047" w:rsidRPr="004E23CC">
        <w:rPr>
          <w:rFonts w:ascii="Arial" w:hAnsi="Arial" w:cs="Arial"/>
          <w:sz w:val="22"/>
          <w:szCs w:val="22"/>
          <w:lang w:val="pt-BR"/>
        </w:rPr>
        <w:t>:</w:t>
      </w:r>
      <w:r w:rsidR="004A4AD4" w:rsidRPr="004E23CC">
        <w:rPr>
          <w:rFonts w:ascii="Arial" w:hAnsi="Arial" w:cs="Arial"/>
          <w:sz w:val="22"/>
          <w:szCs w:val="22"/>
          <w:lang w:val="pt-BR"/>
        </w:rPr>
        <w:t xml:space="preserve"> </w:t>
      </w:r>
    </w:p>
    <w:p w14:paraId="7427DEA9" w14:textId="77777777" w:rsidR="005D37DE" w:rsidRPr="004E23CC" w:rsidRDefault="005D37DE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5B7273" w:rsidRPr="004E23CC" w14:paraId="7F23D236" w14:textId="77777777" w:rsidTr="00977D42">
        <w:tc>
          <w:tcPr>
            <w:tcW w:w="4531" w:type="dxa"/>
            <w:shd w:val="clear" w:color="auto" w:fill="D9D9D9" w:themeFill="background1" w:themeFillShade="D9"/>
          </w:tcPr>
          <w:p w14:paraId="1B2BE67E" w14:textId="0D5FF136" w:rsidR="005B7273" w:rsidRPr="004E23CC" w:rsidRDefault="006C06CF" w:rsidP="00977D42">
            <w:pPr>
              <w:widowControl w:val="0"/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</w:pPr>
            <w:r w:rsidRPr="004E23CC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 xml:space="preserve">Mês </w:t>
            </w:r>
            <w:r w:rsidR="00A52AA5" w:rsidRPr="004E23CC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 xml:space="preserve">de </w:t>
            </w:r>
            <w:r w:rsidR="00EB55C9" w:rsidRPr="004E23CC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>v</w:t>
            </w:r>
            <w:r w:rsidR="00A52AA5" w:rsidRPr="004E23CC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 xml:space="preserve">igência </w:t>
            </w:r>
            <w:r w:rsidRPr="004E23CC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>do Contrato</w:t>
            </w:r>
          </w:p>
        </w:tc>
        <w:tc>
          <w:tcPr>
            <w:tcW w:w="4531" w:type="dxa"/>
            <w:shd w:val="clear" w:color="auto" w:fill="D9D9D9" w:themeFill="background1" w:themeFillShade="D9"/>
          </w:tcPr>
          <w:p w14:paraId="7E362B30" w14:textId="790133BF" w:rsidR="005B7273" w:rsidRPr="004E23CC" w:rsidRDefault="00904D6B" w:rsidP="00977D42">
            <w:pPr>
              <w:widowControl w:val="0"/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</w:pPr>
            <w:r w:rsidRPr="004E23CC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 xml:space="preserve">Valor a ser </w:t>
            </w:r>
            <w:r w:rsidR="00EB55C9" w:rsidRPr="004E23CC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>p</w:t>
            </w:r>
            <w:r w:rsidRPr="004E23CC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>ago</w:t>
            </w:r>
          </w:p>
        </w:tc>
      </w:tr>
      <w:tr w:rsidR="005B7273" w:rsidRPr="00DF3506" w14:paraId="3951E2EF" w14:textId="77777777" w:rsidTr="005B7273">
        <w:tc>
          <w:tcPr>
            <w:tcW w:w="4531" w:type="dxa"/>
          </w:tcPr>
          <w:p w14:paraId="1C445289" w14:textId="27F7B473" w:rsidR="005B7273" w:rsidRPr="004E23CC" w:rsidRDefault="00904D6B" w:rsidP="00977D42">
            <w:pPr>
              <w:widowControl w:val="0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4E23CC">
              <w:rPr>
                <w:rFonts w:ascii="Arial" w:hAnsi="Arial" w:cs="Arial"/>
                <w:sz w:val="22"/>
                <w:szCs w:val="22"/>
                <w:lang w:val="pt-BR"/>
              </w:rPr>
              <w:t>7º</w:t>
            </w:r>
          </w:p>
        </w:tc>
        <w:tc>
          <w:tcPr>
            <w:tcW w:w="4531" w:type="dxa"/>
          </w:tcPr>
          <w:p w14:paraId="041F216C" w14:textId="3702652C" w:rsidR="005B7273" w:rsidRPr="004E23CC" w:rsidRDefault="00904D6B" w:rsidP="00977D42">
            <w:pPr>
              <w:widowControl w:val="0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4E23CC">
              <w:rPr>
                <w:rFonts w:ascii="Arial" w:hAnsi="Arial" w:cs="Arial"/>
                <w:sz w:val="22"/>
                <w:szCs w:val="22"/>
                <w:lang w:val="pt-BR"/>
              </w:rPr>
              <w:t>R$ 1.000.000,00 (um milhão de reais)</w:t>
            </w:r>
          </w:p>
        </w:tc>
      </w:tr>
      <w:tr w:rsidR="00904D6B" w:rsidRPr="00DF3506" w14:paraId="646042DF" w14:textId="77777777" w:rsidTr="005B7273">
        <w:tc>
          <w:tcPr>
            <w:tcW w:w="4531" w:type="dxa"/>
          </w:tcPr>
          <w:p w14:paraId="157BB53B" w14:textId="1311B6AE" w:rsidR="00904D6B" w:rsidRPr="004E23CC" w:rsidRDefault="00904D6B" w:rsidP="00977D42">
            <w:pPr>
              <w:widowControl w:val="0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4E23CC">
              <w:rPr>
                <w:rFonts w:ascii="Arial" w:hAnsi="Arial" w:cs="Arial"/>
                <w:sz w:val="22"/>
                <w:szCs w:val="22"/>
                <w:lang w:val="pt-BR"/>
              </w:rPr>
              <w:t>8º</w:t>
            </w:r>
          </w:p>
        </w:tc>
        <w:tc>
          <w:tcPr>
            <w:tcW w:w="4531" w:type="dxa"/>
          </w:tcPr>
          <w:p w14:paraId="45E45A12" w14:textId="543CD592" w:rsidR="00904D6B" w:rsidRPr="004E23CC" w:rsidRDefault="00904D6B" w:rsidP="00977D42">
            <w:pPr>
              <w:widowControl w:val="0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4E23CC">
              <w:rPr>
                <w:rFonts w:ascii="Arial" w:hAnsi="Arial" w:cs="Arial"/>
                <w:sz w:val="22"/>
                <w:szCs w:val="22"/>
                <w:lang w:val="pt-BR"/>
              </w:rPr>
              <w:t>R$ 1.000.000,00 (um milhão de reais)</w:t>
            </w:r>
          </w:p>
        </w:tc>
      </w:tr>
      <w:tr w:rsidR="00A11C12" w:rsidRPr="00DF3506" w14:paraId="1B3D595F" w14:textId="77777777" w:rsidTr="005B7273">
        <w:tc>
          <w:tcPr>
            <w:tcW w:w="4531" w:type="dxa"/>
          </w:tcPr>
          <w:p w14:paraId="6AC9A208" w14:textId="174AC05D" w:rsidR="00A11C12" w:rsidRPr="004E23CC" w:rsidRDefault="00A11C12" w:rsidP="00977D42">
            <w:pPr>
              <w:widowControl w:val="0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4E23CC">
              <w:rPr>
                <w:rFonts w:ascii="Arial" w:hAnsi="Arial" w:cs="Arial"/>
                <w:sz w:val="22"/>
                <w:szCs w:val="22"/>
                <w:lang w:val="pt-BR"/>
              </w:rPr>
              <w:t xml:space="preserve">9º </w:t>
            </w:r>
          </w:p>
        </w:tc>
        <w:tc>
          <w:tcPr>
            <w:tcW w:w="4531" w:type="dxa"/>
          </w:tcPr>
          <w:p w14:paraId="5459FCA0" w14:textId="7ACDA706" w:rsidR="00A11C12" w:rsidRPr="004E23CC" w:rsidRDefault="00A11C12" w:rsidP="00977D42">
            <w:pPr>
              <w:widowControl w:val="0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4E23CC">
              <w:rPr>
                <w:rFonts w:ascii="Arial" w:hAnsi="Arial" w:cs="Arial"/>
                <w:sz w:val="22"/>
                <w:szCs w:val="22"/>
                <w:lang w:val="pt-BR"/>
              </w:rPr>
              <w:t>R$ 2.000.000,00 (dois milhões de reais)</w:t>
            </w:r>
          </w:p>
        </w:tc>
      </w:tr>
      <w:tr w:rsidR="00A11C12" w:rsidRPr="00DF3506" w14:paraId="47690A1E" w14:textId="77777777" w:rsidTr="005B7273">
        <w:tc>
          <w:tcPr>
            <w:tcW w:w="4531" w:type="dxa"/>
          </w:tcPr>
          <w:p w14:paraId="43364148" w14:textId="05C62722" w:rsidR="00A11C12" w:rsidRPr="004E23CC" w:rsidRDefault="00A11C12" w:rsidP="00977D42">
            <w:pPr>
              <w:widowControl w:val="0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4E23CC">
              <w:rPr>
                <w:rFonts w:ascii="Arial" w:hAnsi="Arial" w:cs="Arial"/>
                <w:sz w:val="22"/>
                <w:szCs w:val="22"/>
                <w:lang w:val="pt-BR"/>
              </w:rPr>
              <w:t>10º</w:t>
            </w:r>
          </w:p>
        </w:tc>
        <w:tc>
          <w:tcPr>
            <w:tcW w:w="4531" w:type="dxa"/>
          </w:tcPr>
          <w:p w14:paraId="13733FF3" w14:textId="1C646B19" w:rsidR="00A11C12" w:rsidRPr="004E23CC" w:rsidRDefault="00A11C12" w:rsidP="00977D42">
            <w:pPr>
              <w:widowControl w:val="0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4E23CC">
              <w:rPr>
                <w:rFonts w:ascii="Arial" w:hAnsi="Arial" w:cs="Arial"/>
                <w:sz w:val="22"/>
                <w:szCs w:val="22"/>
                <w:lang w:val="pt-BR"/>
              </w:rPr>
              <w:t>R$ 2.000.000,00 (dois milhões de reais)</w:t>
            </w:r>
          </w:p>
        </w:tc>
      </w:tr>
      <w:tr w:rsidR="008E5A27" w:rsidRPr="00DF3506" w14:paraId="143DDCF3" w14:textId="77777777" w:rsidTr="005B7273">
        <w:tc>
          <w:tcPr>
            <w:tcW w:w="4531" w:type="dxa"/>
          </w:tcPr>
          <w:p w14:paraId="7BB297CC" w14:textId="4C768A9E" w:rsidR="008E5A27" w:rsidRPr="004E23CC" w:rsidRDefault="008E5A27" w:rsidP="00977D42">
            <w:pPr>
              <w:widowControl w:val="0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4E23CC">
              <w:rPr>
                <w:rFonts w:ascii="Arial" w:hAnsi="Arial" w:cs="Arial"/>
                <w:sz w:val="22"/>
                <w:szCs w:val="22"/>
                <w:lang w:val="pt-BR"/>
              </w:rPr>
              <w:lastRenderedPageBreak/>
              <w:t>11º</w:t>
            </w:r>
          </w:p>
        </w:tc>
        <w:tc>
          <w:tcPr>
            <w:tcW w:w="4531" w:type="dxa"/>
          </w:tcPr>
          <w:p w14:paraId="0D76739C" w14:textId="48450A79" w:rsidR="008E5A27" w:rsidRPr="004E23CC" w:rsidRDefault="008E5A27" w:rsidP="00977D42">
            <w:pPr>
              <w:widowControl w:val="0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4E23CC">
              <w:rPr>
                <w:rFonts w:ascii="Arial" w:hAnsi="Arial" w:cs="Arial"/>
                <w:sz w:val="22"/>
                <w:szCs w:val="22"/>
                <w:lang w:val="pt-BR"/>
              </w:rPr>
              <w:t>R$ 4.000.000,00 (quatro milhões de reais)</w:t>
            </w:r>
          </w:p>
        </w:tc>
      </w:tr>
      <w:tr w:rsidR="008E5A27" w:rsidRPr="00DF3506" w14:paraId="5FA05B90" w14:textId="77777777" w:rsidTr="005B7273">
        <w:tc>
          <w:tcPr>
            <w:tcW w:w="4531" w:type="dxa"/>
          </w:tcPr>
          <w:p w14:paraId="3CDA1468" w14:textId="4F9F7DA1" w:rsidR="008E5A27" w:rsidRPr="004E23CC" w:rsidRDefault="008E5A27" w:rsidP="00977D42">
            <w:pPr>
              <w:widowControl w:val="0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4E23CC">
              <w:rPr>
                <w:rFonts w:ascii="Arial" w:hAnsi="Arial" w:cs="Arial"/>
                <w:sz w:val="22"/>
                <w:szCs w:val="22"/>
                <w:lang w:val="pt-BR"/>
              </w:rPr>
              <w:t>12º</w:t>
            </w:r>
          </w:p>
        </w:tc>
        <w:tc>
          <w:tcPr>
            <w:tcW w:w="4531" w:type="dxa"/>
          </w:tcPr>
          <w:p w14:paraId="154DAADB" w14:textId="5EEC4AA7" w:rsidR="008E5A27" w:rsidRPr="004E23CC" w:rsidRDefault="008E5A27" w:rsidP="00977D42">
            <w:pPr>
              <w:widowControl w:val="0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4E23CC">
              <w:rPr>
                <w:rFonts w:ascii="Arial" w:hAnsi="Arial" w:cs="Arial"/>
                <w:sz w:val="22"/>
                <w:szCs w:val="22"/>
                <w:lang w:val="pt-BR"/>
              </w:rPr>
              <w:t>R$ 4.000.000,00 (quatro milhões de reais)</w:t>
            </w:r>
          </w:p>
        </w:tc>
      </w:tr>
    </w:tbl>
    <w:p w14:paraId="55A90F1F" w14:textId="77777777" w:rsidR="005B7273" w:rsidRPr="004E23CC" w:rsidRDefault="005B7273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195D3359" w14:textId="1703E89B" w:rsidR="004E3635" w:rsidRPr="004E23CC" w:rsidRDefault="0077760C" w:rsidP="00977D42">
      <w:pPr>
        <w:widowControl w:val="0"/>
        <w:numPr>
          <w:ilvl w:val="2"/>
          <w:numId w:val="2"/>
        </w:numPr>
        <w:spacing w:line="276" w:lineRule="auto"/>
        <w:ind w:left="709" w:hanging="709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>N</w:t>
      </w:r>
      <w:r w:rsidR="004E3635" w:rsidRPr="004E23CC">
        <w:rPr>
          <w:rFonts w:ascii="Arial" w:hAnsi="Arial" w:cs="Arial"/>
          <w:sz w:val="22"/>
          <w:szCs w:val="22"/>
          <w:lang w:val="pt-BR"/>
        </w:rPr>
        <w:t>ão ensejar</w:t>
      </w:r>
      <w:r w:rsidR="004A4AD4" w:rsidRPr="004E23CC">
        <w:rPr>
          <w:rFonts w:ascii="Arial" w:hAnsi="Arial" w:cs="Arial"/>
          <w:sz w:val="22"/>
          <w:szCs w:val="22"/>
          <w:lang w:val="pt-BR"/>
        </w:rPr>
        <w:t>á</w:t>
      </w:r>
      <w:r w:rsidR="004E3635" w:rsidRPr="004E23CC">
        <w:rPr>
          <w:rFonts w:ascii="Arial" w:hAnsi="Arial" w:cs="Arial"/>
          <w:sz w:val="22"/>
          <w:szCs w:val="22"/>
          <w:lang w:val="pt-BR"/>
        </w:rPr>
        <w:t xml:space="preserve"> o pagamento da </w:t>
      </w:r>
      <w:r w:rsidR="003D4202" w:rsidRPr="004E23CC">
        <w:rPr>
          <w:rFonts w:ascii="Arial" w:hAnsi="Arial" w:cs="Arial"/>
          <w:sz w:val="22"/>
          <w:szCs w:val="22"/>
          <w:lang w:val="pt-BR"/>
        </w:rPr>
        <w:t>R</w:t>
      </w:r>
      <w:r w:rsidR="004E3635" w:rsidRPr="004E23CC">
        <w:rPr>
          <w:rFonts w:ascii="Arial" w:hAnsi="Arial" w:cs="Arial"/>
          <w:sz w:val="22"/>
          <w:szCs w:val="22"/>
          <w:lang w:val="pt-BR"/>
        </w:rPr>
        <w:t>emuneração</w:t>
      </w:r>
      <w:r w:rsidR="004A4AD4" w:rsidRPr="004E23CC">
        <w:rPr>
          <w:rFonts w:ascii="Arial" w:hAnsi="Arial" w:cs="Arial"/>
          <w:sz w:val="22"/>
          <w:szCs w:val="22"/>
          <w:lang w:val="pt-BR"/>
        </w:rPr>
        <w:t xml:space="preserve"> eventua</w:t>
      </w:r>
      <w:r w:rsidR="002F7744" w:rsidRPr="004E23CC">
        <w:rPr>
          <w:rFonts w:ascii="Arial" w:hAnsi="Arial" w:cs="Arial"/>
          <w:sz w:val="22"/>
          <w:szCs w:val="22"/>
          <w:lang w:val="pt-BR"/>
        </w:rPr>
        <w:t xml:space="preserve">is usos realizados pela Licenciada ou por seus subcontratados após o Período de Carência que se enquadrem na hipótese prevista na Cláusula </w:t>
      </w:r>
      <w:r w:rsidR="00A54308" w:rsidRPr="004E23CC">
        <w:rPr>
          <w:rFonts w:ascii="Arial" w:hAnsi="Arial" w:cs="Arial"/>
          <w:sz w:val="22"/>
          <w:szCs w:val="22"/>
          <w:lang w:val="pt-BR"/>
        </w:rPr>
        <w:t>1.1.1</w:t>
      </w:r>
      <w:r w:rsidR="002F7744" w:rsidRPr="004E23CC">
        <w:rPr>
          <w:rFonts w:ascii="Arial" w:hAnsi="Arial" w:cs="Arial"/>
          <w:sz w:val="22"/>
          <w:szCs w:val="22"/>
          <w:lang w:val="pt-BR"/>
        </w:rPr>
        <w:t>.</w:t>
      </w:r>
      <w:r w:rsidR="004A4AD4" w:rsidRPr="004E23CC">
        <w:rPr>
          <w:rFonts w:ascii="Arial" w:hAnsi="Arial" w:cs="Arial"/>
          <w:sz w:val="22"/>
          <w:szCs w:val="22"/>
          <w:lang w:val="pt-BR"/>
        </w:rPr>
        <w:t xml:space="preserve"> </w:t>
      </w:r>
    </w:p>
    <w:p w14:paraId="6C99B44B" w14:textId="2C31FDDB" w:rsidR="003E53FE" w:rsidRPr="004E23CC" w:rsidRDefault="003E53FE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300E2C6A" w14:textId="08D2766F" w:rsidR="00AC28C6" w:rsidRPr="004E23CC" w:rsidRDefault="00AC28C6" w:rsidP="00977D42">
      <w:pPr>
        <w:widowControl w:val="0"/>
        <w:numPr>
          <w:ilvl w:val="1"/>
          <w:numId w:val="2"/>
        </w:numPr>
        <w:spacing w:line="276" w:lineRule="auto"/>
        <w:ind w:firstLine="0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>Os valores devidos</w:t>
      </w:r>
      <w:r w:rsidR="004A4AD4" w:rsidRPr="004E23CC">
        <w:rPr>
          <w:rFonts w:ascii="Arial" w:hAnsi="Arial" w:cs="Arial"/>
          <w:sz w:val="22"/>
          <w:szCs w:val="22"/>
          <w:lang w:val="pt-BR"/>
        </w:rPr>
        <w:t xml:space="preserve"> a título de Remuneração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</w:t>
      </w:r>
      <w:r w:rsidR="00300207" w:rsidRPr="004E23CC">
        <w:rPr>
          <w:rFonts w:ascii="Arial" w:hAnsi="Arial" w:cs="Arial"/>
          <w:sz w:val="22"/>
          <w:szCs w:val="22"/>
          <w:lang w:val="pt-BR"/>
        </w:rPr>
        <w:t>serão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cobrados mensalmente, por meio da </w:t>
      </w:r>
      <w:r w:rsidR="00300207" w:rsidRPr="004E23CC">
        <w:rPr>
          <w:rFonts w:ascii="Arial" w:hAnsi="Arial" w:cs="Arial"/>
          <w:sz w:val="22"/>
          <w:szCs w:val="22"/>
          <w:lang w:val="pt-BR"/>
        </w:rPr>
        <w:t>emissão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de Nota Fiscal</w:t>
      </w:r>
      <w:r w:rsidR="0031656F" w:rsidRPr="004E23CC">
        <w:rPr>
          <w:rFonts w:ascii="Arial" w:hAnsi="Arial" w:cs="Arial"/>
          <w:sz w:val="22"/>
          <w:szCs w:val="22"/>
          <w:lang w:val="pt-BR"/>
        </w:rPr>
        <w:t xml:space="preserve">/Fatura de Serviços </w:t>
      </w:r>
      <w:r w:rsidRPr="004E23CC">
        <w:rPr>
          <w:rFonts w:ascii="Arial" w:hAnsi="Arial" w:cs="Arial"/>
          <w:sz w:val="22"/>
          <w:szCs w:val="22"/>
          <w:lang w:val="pt-BR"/>
        </w:rPr>
        <w:t>(NF</w:t>
      </w:r>
      <w:r w:rsidR="0031656F" w:rsidRPr="004E23CC">
        <w:rPr>
          <w:rFonts w:ascii="Arial" w:hAnsi="Arial" w:cs="Arial"/>
          <w:sz w:val="22"/>
          <w:szCs w:val="22"/>
          <w:lang w:val="pt-BR"/>
        </w:rPr>
        <w:t>/FS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). Observado o Período de Carência estabelecido na </w:t>
      </w:r>
      <w:r w:rsidR="00E3790A" w:rsidRPr="004E23CC">
        <w:rPr>
          <w:rFonts w:ascii="Arial" w:hAnsi="Arial" w:cs="Arial"/>
          <w:sz w:val="22"/>
          <w:szCs w:val="22"/>
          <w:lang w:val="pt-BR"/>
        </w:rPr>
        <w:t>C</w:t>
      </w:r>
      <w:r w:rsidRPr="004E23CC">
        <w:rPr>
          <w:rFonts w:ascii="Arial" w:hAnsi="Arial" w:cs="Arial"/>
          <w:sz w:val="22"/>
          <w:szCs w:val="22"/>
          <w:lang w:val="pt-BR"/>
        </w:rPr>
        <w:t>láusula 3.1 acima, a N</w:t>
      </w:r>
      <w:r w:rsidR="0031656F" w:rsidRPr="004E23CC">
        <w:rPr>
          <w:rFonts w:ascii="Arial" w:hAnsi="Arial" w:cs="Arial"/>
          <w:sz w:val="22"/>
          <w:szCs w:val="22"/>
          <w:lang w:val="pt-BR"/>
        </w:rPr>
        <w:t>F/FS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ser</w:t>
      </w:r>
      <w:r w:rsidR="00CD16CB" w:rsidRPr="004E23CC">
        <w:rPr>
          <w:rFonts w:ascii="Arial" w:hAnsi="Arial" w:cs="Arial"/>
          <w:sz w:val="22"/>
          <w:szCs w:val="22"/>
          <w:lang w:val="pt-BR"/>
        </w:rPr>
        <w:t>á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emitida </w:t>
      </w:r>
      <w:r w:rsidR="00CD16CB" w:rsidRPr="004E23CC">
        <w:rPr>
          <w:rFonts w:ascii="Arial" w:hAnsi="Arial" w:cs="Arial"/>
          <w:sz w:val="22"/>
          <w:szCs w:val="22"/>
          <w:lang w:val="pt-BR"/>
        </w:rPr>
        <w:t>até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́ o 5º (quinto) dia útil do </w:t>
      </w:r>
      <w:r w:rsidR="00CD16CB" w:rsidRPr="004E23CC">
        <w:rPr>
          <w:rFonts w:ascii="Arial" w:hAnsi="Arial" w:cs="Arial"/>
          <w:sz w:val="22"/>
          <w:szCs w:val="22"/>
          <w:lang w:val="pt-BR"/>
        </w:rPr>
        <w:t>mês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subsequente ao </w:t>
      </w:r>
      <w:r w:rsidR="004A4AD4" w:rsidRPr="004E23CC">
        <w:rPr>
          <w:rFonts w:ascii="Arial" w:hAnsi="Arial" w:cs="Arial"/>
          <w:sz w:val="22"/>
          <w:szCs w:val="22"/>
          <w:lang w:val="pt-BR"/>
        </w:rPr>
        <w:t xml:space="preserve">mês em que tenha ocorrido o uso oneroso das Marcas 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e deverá ser paga em </w:t>
      </w:r>
      <w:r w:rsidR="00AC64C3">
        <w:rPr>
          <w:rFonts w:ascii="Arial" w:hAnsi="Arial" w:cs="Arial"/>
          <w:sz w:val="22"/>
          <w:szCs w:val="22"/>
          <w:lang w:val="pt-BR"/>
        </w:rPr>
        <w:t xml:space="preserve">até </w:t>
      </w:r>
      <w:r w:rsidR="006C294D">
        <w:rPr>
          <w:rFonts w:ascii="Arial" w:hAnsi="Arial" w:cs="Arial"/>
          <w:sz w:val="22"/>
          <w:szCs w:val="22"/>
          <w:lang w:val="pt-BR"/>
        </w:rPr>
        <w:t>15</w:t>
      </w:r>
      <w:r w:rsidR="006C294D" w:rsidRPr="004E23CC">
        <w:rPr>
          <w:rFonts w:ascii="Arial" w:hAnsi="Arial" w:cs="Arial"/>
          <w:sz w:val="22"/>
          <w:szCs w:val="22"/>
          <w:lang w:val="pt-BR"/>
        </w:rPr>
        <w:t xml:space="preserve"> </w:t>
      </w:r>
      <w:r w:rsidRPr="004E23CC">
        <w:rPr>
          <w:rFonts w:ascii="Arial" w:hAnsi="Arial" w:cs="Arial"/>
          <w:sz w:val="22"/>
          <w:szCs w:val="22"/>
          <w:lang w:val="pt-BR"/>
        </w:rPr>
        <w:t>(</w:t>
      </w:r>
      <w:r w:rsidR="006C294D">
        <w:rPr>
          <w:rFonts w:ascii="Arial" w:hAnsi="Arial" w:cs="Arial"/>
          <w:sz w:val="22"/>
          <w:szCs w:val="22"/>
          <w:lang w:val="pt-BR"/>
        </w:rPr>
        <w:t>quinze</w:t>
      </w:r>
      <w:r w:rsidRPr="004E23CC">
        <w:rPr>
          <w:rFonts w:ascii="Arial" w:hAnsi="Arial" w:cs="Arial"/>
          <w:sz w:val="22"/>
          <w:szCs w:val="22"/>
          <w:lang w:val="pt-BR"/>
        </w:rPr>
        <w:t>) dias contados a partir da data de recebimento da respectiva NF</w:t>
      </w:r>
      <w:r w:rsidR="0031656F" w:rsidRPr="004E23CC">
        <w:rPr>
          <w:rFonts w:ascii="Arial" w:hAnsi="Arial" w:cs="Arial"/>
          <w:sz w:val="22"/>
          <w:szCs w:val="22"/>
          <w:lang w:val="pt-BR"/>
        </w:rPr>
        <w:t>/FS</w:t>
      </w:r>
      <w:r w:rsidRPr="004E23CC">
        <w:rPr>
          <w:rFonts w:ascii="Arial" w:hAnsi="Arial" w:cs="Arial"/>
          <w:sz w:val="22"/>
          <w:szCs w:val="22"/>
          <w:lang w:val="pt-BR"/>
        </w:rPr>
        <w:t>. A NF</w:t>
      </w:r>
      <w:r w:rsidR="0031656F" w:rsidRPr="004E23CC">
        <w:rPr>
          <w:rFonts w:ascii="Arial" w:hAnsi="Arial" w:cs="Arial"/>
          <w:sz w:val="22"/>
          <w:szCs w:val="22"/>
          <w:lang w:val="pt-BR"/>
        </w:rPr>
        <w:t>/FS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indicará o nome do banco e os </w:t>
      </w:r>
      <w:r w:rsidR="00184D76" w:rsidRPr="004E23CC">
        <w:rPr>
          <w:rFonts w:ascii="Arial" w:hAnsi="Arial" w:cs="Arial"/>
          <w:sz w:val="22"/>
          <w:szCs w:val="22"/>
          <w:lang w:val="pt-BR"/>
        </w:rPr>
        <w:t>números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da </w:t>
      </w:r>
      <w:r w:rsidR="00184D76" w:rsidRPr="004E23CC">
        <w:rPr>
          <w:rFonts w:ascii="Arial" w:hAnsi="Arial" w:cs="Arial"/>
          <w:sz w:val="22"/>
          <w:szCs w:val="22"/>
          <w:lang w:val="pt-BR"/>
        </w:rPr>
        <w:t>agência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e da conta em que deverá ser feito o pagamento.</w:t>
      </w:r>
    </w:p>
    <w:p w14:paraId="2F74773B" w14:textId="77777777" w:rsidR="00553E61" w:rsidRPr="004E23CC" w:rsidRDefault="00553E61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66B9AA21" w14:textId="6C09B074" w:rsidR="004F0A6E" w:rsidRPr="004E23CC" w:rsidRDefault="004F0A6E" w:rsidP="00977D42">
      <w:pPr>
        <w:widowControl w:val="0"/>
        <w:numPr>
          <w:ilvl w:val="2"/>
          <w:numId w:val="2"/>
        </w:numPr>
        <w:spacing w:line="276" w:lineRule="auto"/>
        <w:ind w:left="709" w:hanging="709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 xml:space="preserve">Em caso de atraso no pagamento da Remuneração, a Licenciante concede à Licenciada um período de cura de </w:t>
      </w:r>
      <w:r w:rsidR="00D55356" w:rsidRPr="004E23CC">
        <w:rPr>
          <w:rFonts w:ascii="Arial" w:hAnsi="Arial" w:cs="Arial"/>
          <w:sz w:val="22"/>
          <w:szCs w:val="22"/>
          <w:lang w:val="pt-BR"/>
        </w:rPr>
        <w:t>5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(</w:t>
      </w:r>
      <w:r w:rsidR="00D55356" w:rsidRPr="004E23CC">
        <w:rPr>
          <w:rFonts w:ascii="Arial" w:hAnsi="Arial" w:cs="Arial"/>
          <w:sz w:val="22"/>
          <w:szCs w:val="22"/>
          <w:lang w:val="pt-BR"/>
        </w:rPr>
        <w:t>cinco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) dias úteis, contados a partir da data </w:t>
      </w:r>
      <w:r w:rsidR="00D55356" w:rsidRPr="004E23CC">
        <w:rPr>
          <w:rFonts w:ascii="Arial" w:hAnsi="Arial" w:cs="Arial"/>
          <w:sz w:val="22"/>
          <w:szCs w:val="22"/>
          <w:lang w:val="pt-BR"/>
        </w:rPr>
        <w:t>do vencimento da Remuneração inadimplida</w:t>
      </w:r>
      <w:r w:rsidRPr="004E23CC">
        <w:rPr>
          <w:rFonts w:ascii="Arial" w:hAnsi="Arial" w:cs="Arial"/>
          <w:sz w:val="22"/>
          <w:szCs w:val="22"/>
          <w:lang w:val="pt-BR"/>
        </w:rPr>
        <w:t>, durante o qual não haverá incidência das penalidades previstas na Cláusula 3.</w:t>
      </w:r>
      <w:r w:rsidR="00C57FCA" w:rsidRPr="004E23CC">
        <w:rPr>
          <w:rFonts w:ascii="Arial" w:hAnsi="Arial" w:cs="Arial"/>
          <w:sz w:val="22"/>
          <w:szCs w:val="22"/>
          <w:lang w:val="pt-BR"/>
        </w:rPr>
        <w:t>4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abaixo (“</w:t>
      </w:r>
      <w:r w:rsidRPr="004E23CC">
        <w:rPr>
          <w:rFonts w:ascii="Arial" w:hAnsi="Arial" w:cs="Arial"/>
          <w:sz w:val="22"/>
          <w:szCs w:val="22"/>
          <w:u w:val="single"/>
          <w:lang w:val="pt-BR"/>
        </w:rPr>
        <w:t>Prazo de Cura</w:t>
      </w:r>
      <w:r w:rsidRPr="004E23CC">
        <w:rPr>
          <w:rFonts w:ascii="Arial" w:hAnsi="Arial" w:cs="Arial"/>
          <w:sz w:val="22"/>
          <w:szCs w:val="22"/>
          <w:lang w:val="pt-BR"/>
        </w:rPr>
        <w:t>”).</w:t>
      </w:r>
    </w:p>
    <w:p w14:paraId="2ACABAAC" w14:textId="77777777" w:rsidR="00AC28C6" w:rsidRPr="004E23CC" w:rsidRDefault="00AC28C6" w:rsidP="00977D42">
      <w:pPr>
        <w:pStyle w:val="ListParagraph"/>
        <w:widowControl w:val="0"/>
        <w:spacing w:line="276" w:lineRule="auto"/>
        <w:rPr>
          <w:rFonts w:ascii="Arial" w:hAnsi="Arial" w:cs="Arial"/>
          <w:sz w:val="22"/>
          <w:szCs w:val="22"/>
          <w:lang w:val="pt-BR"/>
        </w:rPr>
      </w:pPr>
    </w:p>
    <w:p w14:paraId="6381AE85" w14:textId="4E4528EA" w:rsidR="00AC28C6" w:rsidRPr="004E23CC" w:rsidRDefault="00AC28C6" w:rsidP="00977D42">
      <w:pPr>
        <w:widowControl w:val="0"/>
        <w:numPr>
          <w:ilvl w:val="1"/>
          <w:numId w:val="2"/>
        </w:numPr>
        <w:spacing w:line="276" w:lineRule="auto"/>
        <w:ind w:firstLine="0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 xml:space="preserve">O atraso no pagamento </w:t>
      </w:r>
      <w:r w:rsidR="004F0A6E" w:rsidRPr="004E23CC">
        <w:rPr>
          <w:rFonts w:ascii="Arial" w:hAnsi="Arial" w:cs="Arial"/>
          <w:sz w:val="22"/>
          <w:szCs w:val="22"/>
          <w:lang w:val="pt-BR"/>
        </w:rPr>
        <w:t xml:space="preserve">da Remuneração </w:t>
      </w:r>
      <w:r w:rsidRPr="004E23CC">
        <w:rPr>
          <w:rFonts w:ascii="Arial" w:hAnsi="Arial" w:cs="Arial"/>
          <w:sz w:val="22"/>
          <w:szCs w:val="22"/>
          <w:lang w:val="pt-BR"/>
        </w:rPr>
        <w:t>pela Licenciada à Licenciante</w:t>
      </w:r>
      <w:r w:rsidR="004F0A6E" w:rsidRPr="004E23CC">
        <w:rPr>
          <w:rFonts w:ascii="Arial" w:hAnsi="Arial" w:cs="Arial"/>
          <w:sz w:val="22"/>
          <w:szCs w:val="22"/>
          <w:lang w:val="pt-BR"/>
        </w:rPr>
        <w:t xml:space="preserve"> após o Prazo de Cura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acarretará </w:t>
      </w:r>
      <w:r w:rsidR="00D55356" w:rsidRPr="004E23CC">
        <w:rPr>
          <w:rFonts w:ascii="Arial" w:hAnsi="Arial" w:cs="Arial"/>
          <w:sz w:val="22"/>
          <w:szCs w:val="22"/>
          <w:lang w:val="pt-BR"/>
        </w:rPr>
        <w:t>incidência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</w:t>
      </w:r>
      <w:r w:rsidR="00184D76" w:rsidRPr="004E23CC">
        <w:rPr>
          <w:rFonts w:ascii="Arial" w:hAnsi="Arial" w:cs="Arial"/>
          <w:sz w:val="22"/>
          <w:szCs w:val="22"/>
          <w:lang w:val="pt-BR"/>
        </w:rPr>
        <w:t xml:space="preserve">sobre o valor total do pagamento em atraso </w:t>
      </w:r>
      <w:r w:rsidR="00CD16CB" w:rsidRPr="004E23CC">
        <w:rPr>
          <w:rFonts w:ascii="Arial" w:hAnsi="Arial" w:cs="Arial"/>
          <w:sz w:val="22"/>
          <w:szCs w:val="22"/>
          <w:lang w:val="pt-BR"/>
        </w:rPr>
        <w:t xml:space="preserve">(i) </w:t>
      </w:r>
      <w:r w:rsidR="00184D76" w:rsidRPr="004E23CC">
        <w:rPr>
          <w:rFonts w:ascii="Arial" w:hAnsi="Arial" w:cs="Arial"/>
          <w:sz w:val="22"/>
          <w:szCs w:val="22"/>
          <w:lang w:val="pt-BR"/>
        </w:rPr>
        <w:t xml:space="preserve">de 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multa </w:t>
      </w:r>
      <w:r w:rsidR="00D55356" w:rsidRPr="004E23CC">
        <w:rPr>
          <w:rFonts w:ascii="Arial" w:hAnsi="Arial" w:cs="Arial"/>
          <w:sz w:val="22"/>
          <w:szCs w:val="22"/>
          <w:lang w:val="pt-BR"/>
        </w:rPr>
        <w:t>moratória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</w:t>
      </w:r>
      <w:r w:rsidR="00CD16CB" w:rsidRPr="004E23CC">
        <w:rPr>
          <w:rFonts w:ascii="Arial" w:hAnsi="Arial" w:cs="Arial"/>
          <w:sz w:val="22"/>
          <w:szCs w:val="22"/>
          <w:lang w:val="pt-BR"/>
        </w:rPr>
        <w:t xml:space="preserve">não compensatória </w:t>
      </w:r>
      <w:r w:rsidRPr="004E23CC">
        <w:rPr>
          <w:rFonts w:ascii="Arial" w:hAnsi="Arial" w:cs="Arial"/>
          <w:sz w:val="22"/>
          <w:szCs w:val="22"/>
          <w:lang w:val="pt-BR"/>
        </w:rPr>
        <w:t>de 2% (dois por cento)</w:t>
      </w:r>
      <w:r w:rsidR="004A4AD4" w:rsidRPr="004E23CC">
        <w:rPr>
          <w:rFonts w:ascii="Arial" w:hAnsi="Arial" w:cs="Arial"/>
          <w:sz w:val="22"/>
          <w:szCs w:val="22"/>
          <w:lang w:val="pt-BR"/>
        </w:rPr>
        <w:t xml:space="preserve"> sobre o valor em atraso</w:t>
      </w:r>
      <w:r w:rsidR="00CD16CB" w:rsidRPr="004E23CC">
        <w:rPr>
          <w:rFonts w:ascii="Arial" w:hAnsi="Arial" w:cs="Arial"/>
          <w:sz w:val="22"/>
          <w:szCs w:val="22"/>
          <w:lang w:val="pt-BR"/>
        </w:rPr>
        <w:t>; (ii)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de juros de mora de 1</w:t>
      </w:r>
      <w:r w:rsidR="00184D76" w:rsidRPr="004E23CC">
        <w:rPr>
          <w:rFonts w:ascii="Arial" w:hAnsi="Arial" w:cs="Arial"/>
          <w:sz w:val="22"/>
          <w:szCs w:val="22"/>
          <w:lang w:val="pt-BR"/>
        </w:rPr>
        <w:t>% (um por cento) ao mês</w:t>
      </w:r>
      <w:r w:rsidRPr="004E23CC">
        <w:rPr>
          <w:rFonts w:ascii="Arial" w:hAnsi="Arial" w:cs="Arial"/>
          <w:sz w:val="22"/>
          <w:szCs w:val="22"/>
          <w:lang w:val="pt-BR"/>
        </w:rPr>
        <w:t>, calculado</w:t>
      </w:r>
      <w:r w:rsidR="00184D76" w:rsidRPr="004E23CC">
        <w:rPr>
          <w:rFonts w:ascii="Arial" w:hAnsi="Arial" w:cs="Arial"/>
          <w:sz w:val="22"/>
          <w:szCs w:val="22"/>
          <w:lang w:val="pt-BR"/>
        </w:rPr>
        <w:t>s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</w:t>
      </w:r>
      <w:r w:rsidRPr="004E23CC">
        <w:rPr>
          <w:rFonts w:ascii="Arial" w:hAnsi="Arial" w:cs="Arial"/>
          <w:i/>
          <w:iCs/>
          <w:sz w:val="22"/>
          <w:szCs w:val="22"/>
          <w:lang w:val="pt-BR"/>
        </w:rPr>
        <w:t>pro rata die</w:t>
      </w:r>
      <w:r w:rsidR="00CD16CB" w:rsidRPr="004E23CC">
        <w:rPr>
          <w:rFonts w:ascii="Arial" w:hAnsi="Arial" w:cs="Arial"/>
          <w:sz w:val="22"/>
          <w:szCs w:val="22"/>
          <w:lang w:val="pt-BR"/>
        </w:rPr>
        <w:t>;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e </w:t>
      </w:r>
      <w:r w:rsidR="00CD16CB" w:rsidRPr="004E23CC">
        <w:rPr>
          <w:rFonts w:ascii="Arial" w:hAnsi="Arial" w:cs="Arial"/>
          <w:sz w:val="22"/>
          <w:szCs w:val="22"/>
          <w:lang w:val="pt-BR"/>
        </w:rPr>
        <w:t>(i</w:t>
      </w:r>
      <w:r w:rsidR="00184D76" w:rsidRPr="004E23CC">
        <w:rPr>
          <w:rFonts w:ascii="Arial" w:hAnsi="Arial" w:cs="Arial"/>
          <w:sz w:val="22"/>
          <w:szCs w:val="22"/>
          <w:lang w:val="pt-BR"/>
        </w:rPr>
        <w:t>i</w:t>
      </w:r>
      <w:r w:rsidR="00CD16CB" w:rsidRPr="004E23CC">
        <w:rPr>
          <w:rFonts w:ascii="Arial" w:hAnsi="Arial" w:cs="Arial"/>
          <w:sz w:val="22"/>
          <w:szCs w:val="22"/>
          <w:lang w:val="pt-BR"/>
        </w:rPr>
        <w:t xml:space="preserve">i) </w:t>
      </w:r>
      <w:r w:rsidR="00184D76" w:rsidRPr="004E23CC">
        <w:rPr>
          <w:rFonts w:ascii="Arial" w:hAnsi="Arial" w:cs="Arial"/>
          <w:sz w:val="22"/>
          <w:szCs w:val="22"/>
          <w:lang w:val="pt-BR"/>
        </w:rPr>
        <w:t xml:space="preserve">de </w:t>
      </w:r>
      <w:r w:rsidR="00D55356" w:rsidRPr="004E23CC">
        <w:rPr>
          <w:rFonts w:ascii="Arial" w:hAnsi="Arial" w:cs="Arial"/>
          <w:sz w:val="22"/>
          <w:szCs w:val="22"/>
          <w:lang w:val="pt-BR"/>
        </w:rPr>
        <w:t>correção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</w:t>
      </w:r>
      <w:r w:rsidR="00D55356" w:rsidRPr="004E23CC">
        <w:rPr>
          <w:rFonts w:ascii="Arial" w:hAnsi="Arial" w:cs="Arial"/>
          <w:sz w:val="22"/>
          <w:szCs w:val="22"/>
          <w:lang w:val="pt-BR"/>
        </w:rPr>
        <w:t>monetária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com base na </w:t>
      </w:r>
      <w:r w:rsidR="00CA3277" w:rsidRPr="004E23CC">
        <w:rPr>
          <w:rFonts w:ascii="Arial" w:hAnsi="Arial" w:cs="Arial"/>
          <w:sz w:val="22"/>
          <w:szCs w:val="22"/>
          <w:lang w:val="pt-BR"/>
        </w:rPr>
        <w:t>variação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</w:t>
      </w:r>
      <w:r w:rsidR="00184D76" w:rsidRPr="004E23CC">
        <w:rPr>
          <w:rFonts w:ascii="Arial" w:hAnsi="Arial" w:cs="Arial"/>
          <w:sz w:val="22"/>
          <w:szCs w:val="22"/>
          <w:lang w:val="pt-BR"/>
        </w:rPr>
        <w:t xml:space="preserve">positiva 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acumulada do </w:t>
      </w:r>
      <w:r w:rsidR="00055ED9" w:rsidRPr="004E23CC">
        <w:rPr>
          <w:rFonts w:ascii="Arial" w:hAnsi="Arial" w:cs="Arial"/>
          <w:sz w:val="22"/>
          <w:szCs w:val="22"/>
          <w:lang w:val="pt-BR"/>
        </w:rPr>
        <w:t>CDI</w:t>
      </w:r>
      <w:r w:rsidR="00184D76" w:rsidRPr="004E23CC">
        <w:rPr>
          <w:rFonts w:ascii="Arial" w:hAnsi="Arial" w:cs="Arial"/>
          <w:sz w:val="22"/>
          <w:szCs w:val="22"/>
          <w:lang w:val="pt-BR"/>
        </w:rPr>
        <w:t xml:space="preserve">, desde a data em que o valor se tornou devido </w:t>
      </w:r>
      <w:proofErr w:type="spellStart"/>
      <w:r w:rsidR="00184D76" w:rsidRPr="004E23CC">
        <w:rPr>
          <w:rFonts w:ascii="Arial" w:hAnsi="Arial" w:cs="Arial"/>
          <w:sz w:val="22"/>
          <w:szCs w:val="22"/>
          <w:lang w:val="pt-BR"/>
        </w:rPr>
        <w:t>ate</w:t>
      </w:r>
      <w:proofErr w:type="spellEnd"/>
      <w:r w:rsidR="00184D76" w:rsidRPr="004E23CC">
        <w:rPr>
          <w:rFonts w:ascii="Arial" w:hAnsi="Arial" w:cs="Arial"/>
          <w:sz w:val="22"/>
          <w:szCs w:val="22"/>
          <w:lang w:val="pt-BR"/>
        </w:rPr>
        <w:t>́ a data em que o pagamento for integralmente efetuado</w:t>
      </w:r>
      <w:r w:rsidRPr="004E23CC">
        <w:rPr>
          <w:rFonts w:ascii="Arial" w:eastAsia="Times New Roman" w:hAnsi="Arial" w:cs="Arial"/>
          <w:sz w:val="22"/>
          <w:szCs w:val="22"/>
          <w:lang w:val="pt-BR"/>
        </w:rPr>
        <w:t xml:space="preserve">. </w:t>
      </w:r>
    </w:p>
    <w:p w14:paraId="10E1E1B8" w14:textId="77777777" w:rsidR="00AC28C6" w:rsidRPr="004E23CC" w:rsidRDefault="00AC28C6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0110FF49" w14:textId="7259C0B0" w:rsidR="00AC28C6" w:rsidRPr="004E23CC" w:rsidRDefault="00AC28C6" w:rsidP="00977D42">
      <w:pPr>
        <w:widowControl w:val="0"/>
        <w:numPr>
          <w:ilvl w:val="2"/>
          <w:numId w:val="2"/>
        </w:numPr>
        <w:spacing w:line="276" w:lineRule="auto"/>
        <w:ind w:left="709" w:hanging="709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 xml:space="preserve">Os valores relativos à penalidade descrita na </w:t>
      </w:r>
      <w:r w:rsidR="00184D76" w:rsidRPr="004E23CC">
        <w:rPr>
          <w:rFonts w:ascii="Arial" w:hAnsi="Arial" w:cs="Arial"/>
          <w:sz w:val="22"/>
          <w:szCs w:val="22"/>
          <w:lang w:val="pt-BR"/>
        </w:rPr>
        <w:t>Cláusula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3.3 acima </w:t>
      </w:r>
      <w:r w:rsidR="00184D76" w:rsidRPr="004E23CC">
        <w:rPr>
          <w:rFonts w:ascii="Arial" w:hAnsi="Arial" w:cs="Arial"/>
          <w:sz w:val="22"/>
          <w:szCs w:val="22"/>
          <w:lang w:val="pt-BR"/>
        </w:rPr>
        <w:t>serão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</w:t>
      </w:r>
      <w:r w:rsidR="00184D76" w:rsidRPr="004E23CC">
        <w:rPr>
          <w:rFonts w:ascii="Arial" w:hAnsi="Arial" w:cs="Arial"/>
          <w:sz w:val="22"/>
          <w:szCs w:val="22"/>
          <w:lang w:val="pt-BR"/>
        </w:rPr>
        <w:t>incluídos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na NF</w:t>
      </w:r>
      <w:r w:rsidR="0031656F" w:rsidRPr="004E23CC">
        <w:rPr>
          <w:rFonts w:ascii="Arial" w:hAnsi="Arial" w:cs="Arial"/>
          <w:sz w:val="22"/>
          <w:szCs w:val="22"/>
          <w:lang w:val="pt-BR"/>
        </w:rPr>
        <w:t>/FS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ou no documento de </w:t>
      </w:r>
      <w:r w:rsidR="00184D76" w:rsidRPr="004E23CC">
        <w:rPr>
          <w:rFonts w:ascii="Arial" w:hAnsi="Arial" w:cs="Arial"/>
          <w:sz w:val="22"/>
          <w:szCs w:val="22"/>
          <w:lang w:val="pt-BR"/>
        </w:rPr>
        <w:t>cobrança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do </w:t>
      </w:r>
      <w:r w:rsidR="00184D76" w:rsidRPr="004E23CC">
        <w:rPr>
          <w:rFonts w:ascii="Arial" w:hAnsi="Arial" w:cs="Arial"/>
          <w:sz w:val="22"/>
          <w:szCs w:val="22"/>
          <w:lang w:val="pt-BR"/>
        </w:rPr>
        <w:t>mês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subsequente ao do </w:t>
      </w:r>
      <w:r w:rsidR="00184D76" w:rsidRPr="004E23CC">
        <w:rPr>
          <w:rFonts w:ascii="Arial" w:hAnsi="Arial" w:cs="Arial"/>
          <w:sz w:val="22"/>
          <w:szCs w:val="22"/>
          <w:lang w:val="pt-BR"/>
        </w:rPr>
        <w:t>mês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em atraso. </w:t>
      </w:r>
    </w:p>
    <w:p w14:paraId="6FA91833" w14:textId="77777777" w:rsidR="00AC28C6" w:rsidRPr="004E23CC" w:rsidRDefault="00AC28C6" w:rsidP="00977D42">
      <w:pPr>
        <w:widowControl w:val="0"/>
        <w:spacing w:line="276" w:lineRule="auto"/>
        <w:ind w:left="709"/>
        <w:jc w:val="both"/>
        <w:rPr>
          <w:rFonts w:ascii="Arial" w:hAnsi="Arial" w:cs="Arial"/>
          <w:sz w:val="22"/>
          <w:szCs w:val="22"/>
          <w:lang w:val="pt-BR"/>
        </w:rPr>
      </w:pPr>
    </w:p>
    <w:p w14:paraId="041E3444" w14:textId="5BBDA595" w:rsidR="00AC28C6" w:rsidRPr="004E23CC" w:rsidRDefault="00AC28C6" w:rsidP="00977D42">
      <w:pPr>
        <w:widowControl w:val="0"/>
        <w:numPr>
          <w:ilvl w:val="2"/>
          <w:numId w:val="2"/>
        </w:numPr>
        <w:spacing w:line="276" w:lineRule="auto"/>
        <w:ind w:left="709" w:hanging="709"/>
        <w:jc w:val="both"/>
        <w:rPr>
          <w:rFonts w:ascii="Arial" w:eastAsia="Times New Roman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 xml:space="preserve">A Licenciada deverá ainda reembolsar a Licenciante por todos os custos incorridos na </w:t>
      </w:r>
      <w:r w:rsidR="00184D76" w:rsidRPr="004E23CC">
        <w:rPr>
          <w:rFonts w:ascii="Arial" w:hAnsi="Arial" w:cs="Arial"/>
          <w:sz w:val="22"/>
          <w:szCs w:val="22"/>
          <w:lang w:val="pt-BR"/>
        </w:rPr>
        <w:t>cobrança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dos valores em atraso, conforme tais custos venham a ser identificados em documentos fiscais ou recibos devidamente emitidos pelas respectivas contrapartes, cuja </w:t>
      </w:r>
      <w:r w:rsidR="0031656F" w:rsidRPr="004E23CC">
        <w:rPr>
          <w:rFonts w:ascii="Arial" w:hAnsi="Arial" w:cs="Arial"/>
          <w:sz w:val="22"/>
          <w:szCs w:val="22"/>
          <w:lang w:val="pt-BR"/>
        </w:rPr>
        <w:t>presunção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de liquidez, certeza e valor </w:t>
      </w:r>
      <w:r w:rsidR="0031656F" w:rsidRPr="004E23CC">
        <w:rPr>
          <w:rFonts w:ascii="Arial" w:hAnsi="Arial" w:cs="Arial"/>
          <w:sz w:val="22"/>
          <w:szCs w:val="22"/>
          <w:lang w:val="pt-BR"/>
        </w:rPr>
        <w:t>probatório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as Partes desde j</w:t>
      </w:r>
      <w:r w:rsidR="00184D76" w:rsidRPr="004E23CC">
        <w:rPr>
          <w:rFonts w:ascii="Arial" w:hAnsi="Arial" w:cs="Arial"/>
          <w:sz w:val="22"/>
          <w:szCs w:val="22"/>
          <w:lang w:val="pt-BR"/>
        </w:rPr>
        <w:t>á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reconhecem.</w:t>
      </w:r>
      <w:r w:rsidRPr="004E23CC">
        <w:rPr>
          <w:rFonts w:ascii="Arial" w:eastAsia="Times New Roman" w:hAnsi="Arial" w:cs="Arial"/>
          <w:sz w:val="22"/>
          <w:szCs w:val="22"/>
          <w:lang w:val="pt-BR"/>
        </w:rPr>
        <w:t xml:space="preserve"> </w:t>
      </w:r>
    </w:p>
    <w:p w14:paraId="2151632F" w14:textId="1F1BD944" w:rsidR="00EC5DE7" w:rsidRPr="004E23CC" w:rsidRDefault="00EC5DE7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4A56D279" w14:textId="77777777" w:rsidR="00EC5DE7" w:rsidRPr="004E23CC" w:rsidRDefault="00496FA5" w:rsidP="00977D42">
      <w:pPr>
        <w:widowControl w:val="0"/>
        <w:numPr>
          <w:ilvl w:val="0"/>
          <w:numId w:val="2"/>
        </w:numPr>
        <w:pBdr>
          <w:bottom w:val="single" w:sz="12" w:space="1" w:color="7F7F7F"/>
        </w:pBdr>
        <w:spacing w:line="276" w:lineRule="auto"/>
        <w:jc w:val="both"/>
        <w:rPr>
          <w:rFonts w:ascii="Arial" w:hAnsi="Arial" w:cs="Arial"/>
          <w:b/>
          <w:bCs/>
          <w:sz w:val="22"/>
          <w:szCs w:val="22"/>
          <w:lang w:val="pt-BR"/>
        </w:rPr>
      </w:pPr>
      <w:r w:rsidRPr="004E23CC">
        <w:rPr>
          <w:rFonts w:ascii="Arial" w:hAnsi="Arial" w:cs="Arial"/>
          <w:b/>
          <w:bCs/>
          <w:sz w:val="22"/>
          <w:szCs w:val="22"/>
          <w:lang w:val="pt-BR"/>
        </w:rPr>
        <w:t>Da Propriedade da Marca</w:t>
      </w:r>
    </w:p>
    <w:p w14:paraId="7FD541F9" w14:textId="40252A5D" w:rsidR="00EC5DE7" w:rsidRPr="004E23CC" w:rsidRDefault="00496FA5" w:rsidP="00977D42">
      <w:pPr>
        <w:widowControl w:val="0"/>
        <w:numPr>
          <w:ilvl w:val="1"/>
          <w:numId w:val="2"/>
        </w:numPr>
        <w:spacing w:line="276" w:lineRule="auto"/>
        <w:ind w:firstLine="0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>A Licenciada reconhece e respeita o direito, titularidade</w:t>
      </w:r>
      <w:r w:rsidR="00847A8E" w:rsidRPr="004E23CC">
        <w:rPr>
          <w:rFonts w:ascii="Arial" w:hAnsi="Arial" w:cs="Arial"/>
          <w:sz w:val="22"/>
          <w:szCs w:val="22"/>
          <w:lang w:val="pt-BR"/>
        </w:rPr>
        <w:t>, propriedade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e participação exclusivos da Licenciante em relação às Marcas e não deverá contestar ou provocar prejuízo a tal direito, titularidade e participação da Licenciante. A Licenciada se obriga a não tomar medidas atentatórias aos direitos da Licenciante </w:t>
      </w:r>
      <w:r w:rsidR="00A50A1B" w:rsidRPr="004E23CC">
        <w:rPr>
          <w:rFonts w:ascii="Arial" w:hAnsi="Arial" w:cs="Arial"/>
          <w:sz w:val="22"/>
          <w:szCs w:val="22"/>
          <w:lang w:val="pt-BR"/>
        </w:rPr>
        <w:t xml:space="preserve">referentes às Marcas 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por si, por suas </w:t>
      </w:r>
      <w:r w:rsidR="00B23E85" w:rsidRPr="004E23CC">
        <w:rPr>
          <w:rFonts w:ascii="Arial" w:hAnsi="Arial" w:cs="Arial"/>
          <w:sz w:val="22"/>
          <w:szCs w:val="22"/>
          <w:lang w:val="pt-BR"/>
        </w:rPr>
        <w:t xml:space="preserve">afiliadas </w:t>
      </w:r>
      <w:r w:rsidRPr="004E23CC">
        <w:rPr>
          <w:rFonts w:ascii="Arial" w:hAnsi="Arial" w:cs="Arial"/>
          <w:sz w:val="22"/>
          <w:szCs w:val="22"/>
          <w:lang w:val="pt-BR"/>
        </w:rPr>
        <w:t>ou seus respectivos funcionários, diretores ou conselheiros, devendo adotar todas as medidas cabíveis para proteger a titularidade das Marcas pela Licenciante.</w:t>
      </w:r>
    </w:p>
    <w:p w14:paraId="3350DB61" w14:textId="77777777" w:rsidR="00EC5DE7" w:rsidRPr="004E23CC" w:rsidRDefault="00EC5DE7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3FFCDDB2" w14:textId="7F80B3E4" w:rsidR="00EC5DE7" w:rsidRPr="004E23CC" w:rsidRDefault="00496FA5" w:rsidP="00977D42">
      <w:pPr>
        <w:widowControl w:val="0"/>
        <w:numPr>
          <w:ilvl w:val="1"/>
          <w:numId w:val="2"/>
        </w:numPr>
        <w:spacing w:line="276" w:lineRule="auto"/>
        <w:ind w:firstLine="0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>A Licenciada reconhece que todo uso das Marcas no escopo deste Contrato, inclusive qualquer fundo de comércio associado às mesmas, não conferirá à Licenciada qualquer direito (exceto nos termos deste Contrato), titularidade</w:t>
      </w:r>
      <w:r w:rsidR="005102BE" w:rsidRPr="004E23CC">
        <w:rPr>
          <w:rFonts w:ascii="Arial" w:hAnsi="Arial" w:cs="Arial"/>
          <w:sz w:val="22"/>
          <w:szCs w:val="22"/>
          <w:lang w:val="pt-BR"/>
        </w:rPr>
        <w:t>, propriedade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ou participação nas Marcas, em qualquer fundo de comércio associado às Marcas, no Brasil ou no exterior. </w:t>
      </w:r>
    </w:p>
    <w:p w14:paraId="62D1DE1D" w14:textId="77777777" w:rsidR="00EC5DE7" w:rsidRPr="004E23CC" w:rsidRDefault="00EC5DE7" w:rsidP="00977D42">
      <w:pPr>
        <w:pStyle w:val="ListParagraph"/>
        <w:widowControl w:val="0"/>
        <w:spacing w:line="276" w:lineRule="auto"/>
        <w:rPr>
          <w:rFonts w:ascii="Arial" w:hAnsi="Arial" w:cs="Arial"/>
          <w:sz w:val="22"/>
          <w:szCs w:val="22"/>
          <w:lang w:val="pt-BR"/>
        </w:rPr>
      </w:pPr>
    </w:p>
    <w:p w14:paraId="2842E051" w14:textId="15863AD8" w:rsidR="00EC5DE7" w:rsidRPr="004E23CC" w:rsidRDefault="00496FA5" w:rsidP="00977D42">
      <w:pPr>
        <w:widowControl w:val="0"/>
        <w:numPr>
          <w:ilvl w:val="1"/>
          <w:numId w:val="2"/>
        </w:numPr>
        <w:spacing w:line="276" w:lineRule="auto"/>
        <w:ind w:firstLine="0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lastRenderedPageBreak/>
        <w:t xml:space="preserve">A Licenciada reconhece e concorda que a </w:t>
      </w:r>
      <w:r w:rsidR="005415B6" w:rsidRPr="004E23CC">
        <w:rPr>
          <w:rFonts w:ascii="Arial" w:hAnsi="Arial" w:cs="Arial"/>
          <w:sz w:val="22"/>
          <w:szCs w:val="22"/>
          <w:lang w:val="pt-BR"/>
        </w:rPr>
        <w:t>L</w:t>
      </w:r>
      <w:r w:rsidRPr="004E23CC">
        <w:rPr>
          <w:rFonts w:ascii="Arial" w:hAnsi="Arial" w:cs="Arial"/>
          <w:sz w:val="22"/>
          <w:szCs w:val="22"/>
          <w:lang w:val="pt-BR"/>
        </w:rPr>
        <w:t>icença e os usos que são por ela autorizados não criarão qualquer direito (além dos aqui previstos), titularidade</w:t>
      </w:r>
      <w:r w:rsidR="005415B6" w:rsidRPr="004E23CC">
        <w:rPr>
          <w:rFonts w:ascii="Arial" w:hAnsi="Arial" w:cs="Arial"/>
          <w:sz w:val="22"/>
          <w:szCs w:val="22"/>
          <w:lang w:val="pt-BR"/>
        </w:rPr>
        <w:t>, propriedade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ou participação em favor da Licenciada com relação às Marcas. </w:t>
      </w:r>
    </w:p>
    <w:p w14:paraId="28A45ED7" w14:textId="77777777" w:rsidR="00EC5DE7" w:rsidRPr="004E23CC" w:rsidRDefault="00EC5DE7" w:rsidP="00977D42">
      <w:pPr>
        <w:pStyle w:val="ListParagraph"/>
        <w:widowControl w:val="0"/>
        <w:spacing w:line="276" w:lineRule="auto"/>
        <w:rPr>
          <w:rFonts w:ascii="Arial" w:hAnsi="Arial" w:cs="Arial"/>
          <w:sz w:val="22"/>
          <w:szCs w:val="22"/>
          <w:lang w:val="pt-BR"/>
        </w:rPr>
      </w:pPr>
    </w:p>
    <w:p w14:paraId="44D728A9" w14:textId="3D6C1AAD" w:rsidR="00EC5DE7" w:rsidRPr="004E23CC" w:rsidRDefault="00496FA5" w:rsidP="00977D42">
      <w:pPr>
        <w:widowControl w:val="0"/>
        <w:numPr>
          <w:ilvl w:val="1"/>
          <w:numId w:val="2"/>
        </w:numPr>
        <w:spacing w:line="276" w:lineRule="auto"/>
        <w:ind w:firstLine="0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>A Licenciada fica proibida de declarar que tem propriedade, direito, titularidade ou participação com relação às Marcas</w:t>
      </w:r>
      <w:r w:rsidR="002F153A" w:rsidRPr="004E23CC">
        <w:rPr>
          <w:rFonts w:ascii="Arial" w:hAnsi="Arial" w:cs="Arial"/>
          <w:sz w:val="22"/>
          <w:szCs w:val="22"/>
          <w:lang w:val="pt-BR"/>
        </w:rPr>
        <w:t xml:space="preserve">, salvo </w:t>
      </w:r>
      <w:r w:rsidR="00C57FCA" w:rsidRPr="004E23CC">
        <w:rPr>
          <w:rFonts w:ascii="Arial" w:hAnsi="Arial" w:cs="Arial"/>
          <w:sz w:val="22"/>
          <w:szCs w:val="22"/>
          <w:lang w:val="pt-BR"/>
        </w:rPr>
        <w:t xml:space="preserve">em relação ao direito de uso </w:t>
      </w:r>
      <w:r w:rsidR="002F153A" w:rsidRPr="004E23CC">
        <w:rPr>
          <w:rFonts w:ascii="Arial" w:hAnsi="Arial" w:cs="Arial"/>
          <w:sz w:val="22"/>
          <w:szCs w:val="22"/>
          <w:lang w:val="pt-BR"/>
        </w:rPr>
        <w:t>para a indicação da transição das Marcas para a Nova Marca da Licenciada</w:t>
      </w:r>
      <w:r w:rsidR="00C57FCA" w:rsidRPr="004E23CC">
        <w:rPr>
          <w:rFonts w:ascii="Arial" w:hAnsi="Arial" w:cs="Arial"/>
          <w:sz w:val="22"/>
          <w:szCs w:val="22"/>
          <w:lang w:val="pt-BR"/>
        </w:rPr>
        <w:t>, conforme previsto neste Contrato</w:t>
      </w:r>
      <w:r w:rsidRPr="004E23CC">
        <w:rPr>
          <w:rFonts w:ascii="Arial" w:hAnsi="Arial" w:cs="Arial"/>
          <w:sz w:val="22"/>
          <w:szCs w:val="22"/>
          <w:lang w:val="pt-BR"/>
        </w:rPr>
        <w:t>.</w:t>
      </w:r>
    </w:p>
    <w:p w14:paraId="0D3FAAF9" w14:textId="77777777" w:rsidR="00EC5DE7" w:rsidRPr="004E23CC" w:rsidRDefault="00EC5DE7" w:rsidP="00977D42">
      <w:pPr>
        <w:pStyle w:val="ListParagraph"/>
        <w:widowControl w:val="0"/>
        <w:spacing w:line="276" w:lineRule="auto"/>
        <w:rPr>
          <w:rFonts w:ascii="Arial" w:hAnsi="Arial" w:cs="Arial"/>
          <w:sz w:val="22"/>
          <w:szCs w:val="22"/>
          <w:lang w:val="pt-BR"/>
        </w:rPr>
      </w:pPr>
    </w:p>
    <w:p w14:paraId="5E8EC22F" w14:textId="77777777" w:rsidR="00EC5DE7" w:rsidRPr="004E23CC" w:rsidRDefault="00496FA5" w:rsidP="00977D42">
      <w:pPr>
        <w:widowControl w:val="0"/>
        <w:numPr>
          <w:ilvl w:val="1"/>
          <w:numId w:val="2"/>
        </w:numPr>
        <w:spacing w:line="276" w:lineRule="auto"/>
        <w:ind w:firstLine="0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 xml:space="preserve">A Licenciada não deverá requerer, adquirir, reivindicar ou reclamar qualquer direito, titularidade ou participação de qualquer natureza em quaisquer direitos de propriedade intelectual que vierem a existir em resultado do exercício pela Licenciada dos direitos outorgados sob o presente instrumento. </w:t>
      </w:r>
    </w:p>
    <w:p w14:paraId="25BC79F7" w14:textId="77777777" w:rsidR="00EC5DE7" w:rsidRPr="004E23CC" w:rsidRDefault="00EC5DE7" w:rsidP="00977D42">
      <w:pPr>
        <w:pStyle w:val="ListParagraph"/>
        <w:widowControl w:val="0"/>
        <w:spacing w:line="276" w:lineRule="auto"/>
        <w:rPr>
          <w:rFonts w:ascii="Arial" w:hAnsi="Arial" w:cs="Arial"/>
          <w:sz w:val="22"/>
          <w:szCs w:val="22"/>
          <w:lang w:val="pt-BR"/>
        </w:rPr>
      </w:pPr>
    </w:p>
    <w:p w14:paraId="622D79EB" w14:textId="29ECED5D" w:rsidR="000547FF" w:rsidRPr="004E23CC" w:rsidRDefault="00496FA5" w:rsidP="00977D42">
      <w:pPr>
        <w:widowControl w:val="0"/>
        <w:numPr>
          <w:ilvl w:val="1"/>
          <w:numId w:val="2"/>
        </w:numPr>
        <w:spacing w:line="276" w:lineRule="auto"/>
        <w:ind w:firstLine="0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 xml:space="preserve">Durante a vigência deste Contrato e após a sua rescisão, a Licenciada não utilizará, de qualquer maneira, ou criará uma marca, nome ou designação </w:t>
      </w:r>
      <w:r w:rsidR="0019054A" w:rsidRPr="004E23CC">
        <w:rPr>
          <w:rFonts w:ascii="Arial" w:hAnsi="Arial" w:cs="Arial"/>
          <w:sz w:val="22"/>
          <w:szCs w:val="22"/>
          <w:lang w:val="pt-BR"/>
        </w:rPr>
        <w:t>que conflite</w:t>
      </w:r>
      <w:r w:rsidR="0041324B" w:rsidRPr="004E23CC">
        <w:rPr>
          <w:rFonts w:ascii="Arial" w:hAnsi="Arial" w:cs="Arial"/>
          <w:sz w:val="22"/>
          <w:szCs w:val="22"/>
          <w:lang w:val="pt-BR"/>
        </w:rPr>
        <w:t xml:space="preserve"> com</w:t>
      </w:r>
      <w:r w:rsidR="0019054A" w:rsidRPr="004E23CC">
        <w:rPr>
          <w:rFonts w:ascii="Arial" w:hAnsi="Arial" w:cs="Arial"/>
          <w:sz w:val="22"/>
          <w:szCs w:val="22"/>
          <w:lang w:val="pt-BR"/>
        </w:rPr>
        <w:t xml:space="preserve"> </w:t>
      </w:r>
      <w:r w:rsidR="0041324B" w:rsidRPr="004E23CC">
        <w:rPr>
          <w:rFonts w:ascii="Arial" w:hAnsi="Arial" w:cs="Arial"/>
          <w:sz w:val="22"/>
          <w:szCs w:val="22"/>
          <w:lang w:val="pt-BR"/>
        </w:rPr>
        <w:t>a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s Marcas, </w:t>
      </w:r>
      <w:r w:rsidR="00DC53AD" w:rsidRPr="004E23CC">
        <w:rPr>
          <w:rFonts w:ascii="Arial" w:hAnsi="Arial" w:cs="Arial"/>
          <w:sz w:val="22"/>
          <w:szCs w:val="22"/>
          <w:lang w:val="pt-BR"/>
        </w:rPr>
        <w:t xml:space="preserve">ou </w:t>
      </w:r>
      <w:r w:rsidRPr="004E23CC">
        <w:rPr>
          <w:rFonts w:ascii="Arial" w:hAnsi="Arial" w:cs="Arial"/>
          <w:sz w:val="22"/>
          <w:szCs w:val="22"/>
          <w:lang w:val="pt-BR"/>
        </w:rPr>
        <w:t>seja</w:t>
      </w:r>
      <w:r w:rsidR="00DC53AD" w:rsidRPr="004E23CC">
        <w:rPr>
          <w:rFonts w:ascii="Arial" w:hAnsi="Arial" w:cs="Arial"/>
          <w:sz w:val="22"/>
          <w:szCs w:val="22"/>
          <w:lang w:val="pt-BR"/>
        </w:rPr>
        <w:t>, que guarde semelhança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fonétic</w:t>
      </w:r>
      <w:r w:rsidR="00DC53AD" w:rsidRPr="004E23CC">
        <w:rPr>
          <w:rFonts w:ascii="Arial" w:hAnsi="Arial" w:cs="Arial"/>
          <w:sz w:val="22"/>
          <w:szCs w:val="22"/>
          <w:lang w:val="pt-BR"/>
        </w:rPr>
        <w:t>a</w:t>
      </w:r>
      <w:r w:rsidRPr="004E23CC">
        <w:rPr>
          <w:rFonts w:ascii="Arial" w:hAnsi="Arial" w:cs="Arial"/>
          <w:sz w:val="22"/>
          <w:szCs w:val="22"/>
          <w:lang w:val="pt-BR"/>
        </w:rPr>
        <w:t>, gráfic</w:t>
      </w:r>
      <w:r w:rsidR="00DC53AD" w:rsidRPr="004E23CC">
        <w:rPr>
          <w:rFonts w:ascii="Arial" w:hAnsi="Arial" w:cs="Arial"/>
          <w:sz w:val="22"/>
          <w:szCs w:val="22"/>
          <w:lang w:val="pt-BR"/>
        </w:rPr>
        <w:t>a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ou visual</w:t>
      </w:r>
      <w:r w:rsidR="001064AB" w:rsidRPr="004E23CC">
        <w:rPr>
          <w:rFonts w:ascii="Arial" w:hAnsi="Arial" w:cs="Arial"/>
          <w:sz w:val="22"/>
          <w:szCs w:val="22"/>
          <w:lang w:val="pt-BR"/>
        </w:rPr>
        <w:t xml:space="preserve"> suficiente de forma a </w:t>
      </w:r>
      <w:r w:rsidR="00681806" w:rsidRPr="004E23CC">
        <w:rPr>
          <w:rFonts w:ascii="Arial" w:hAnsi="Arial" w:cs="Arial"/>
          <w:sz w:val="22"/>
          <w:szCs w:val="22"/>
          <w:lang w:val="pt-BR"/>
        </w:rPr>
        <w:t>ensejar confusão</w:t>
      </w:r>
      <w:r w:rsidR="002F7744" w:rsidRPr="004E23CC">
        <w:rPr>
          <w:rFonts w:ascii="Arial" w:hAnsi="Arial" w:cs="Arial"/>
          <w:sz w:val="22"/>
          <w:szCs w:val="22"/>
          <w:lang w:val="pt-BR"/>
        </w:rPr>
        <w:t xml:space="preserve"> ou associação</w:t>
      </w:r>
      <w:r w:rsidR="00E232A6" w:rsidRPr="004E23CC">
        <w:rPr>
          <w:rFonts w:ascii="Arial" w:hAnsi="Arial" w:cs="Arial"/>
          <w:sz w:val="22"/>
          <w:szCs w:val="22"/>
          <w:lang w:val="pt-BR"/>
        </w:rPr>
        <w:t xml:space="preserve"> no consumidor</w:t>
      </w:r>
      <w:r w:rsidRPr="004E23CC">
        <w:rPr>
          <w:rFonts w:ascii="Arial" w:hAnsi="Arial" w:cs="Arial"/>
          <w:sz w:val="22"/>
          <w:szCs w:val="22"/>
          <w:lang w:val="pt-BR"/>
        </w:rPr>
        <w:t>. A Licenciada também não deverá evocar ou criar qualquer confusão ou associação indevida</w:t>
      </w:r>
      <w:r w:rsidR="00E04182" w:rsidRPr="004E23CC">
        <w:rPr>
          <w:rFonts w:ascii="Arial" w:hAnsi="Arial" w:cs="Arial"/>
          <w:sz w:val="22"/>
          <w:szCs w:val="22"/>
          <w:lang w:val="pt-BR"/>
        </w:rPr>
        <w:t xml:space="preserve"> </w:t>
      </w:r>
      <w:r w:rsidRPr="004E23CC">
        <w:rPr>
          <w:rFonts w:ascii="Arial" w:hAnsi="Arial" w:cs="Arial"/>
          <w:sz w:val="22"/>
          <w:szCs w:val="22"/>
          <w:lang w:val="pt-BR"/>
        </w:rPr>
        <w:t>perante o público consumidor em relação às Marcas.</w:t>
      </w:r>
    </w:p>
    <w:p w14:paraId="4D88D980" w14:textId="77777777" w:rsidR="000547FF" w:rsidRPr="004E23CC" w:rsidRDefault="000547FF" w:rsidP="00977D42">
      <w:pPr>
        <w:pStyle w:val="ListParagraph"/>
        <w:widowControl w:val="0"/>
        <w:spacing w:line="276" w:lineRule="auto"/>
        <w:rPr>
          <w:rFonts w:ascii="Arial" w:hAnsi="Arial" w:cs="Arial"/>
          <w:sz w:val="22"/>
          <w:szCs w:val="22"/>
          <w:lang w:val="pt-BR"/>
        </w:rPr>
      </w:pPr>
    </w:p>
    <w:p w14:paraId="160CD0C1" w14:textId="598C31A8" w:rsidR="000547FF" w:rsidRPr="004E23CC" w:rsidRDefault="000547FF" w:rsidP="00977D42">
      <w:pPr>
        <w:widowControl w:val="0"/>
        <w:numPr>
          <w:ilvl w:val="2"/>
          <w:numId w:val="2"/>
        </w:numPr>
        <w:spacing w:line="276" w:lineRule="auto"/>
        <w:ind w:left="709" w:hanging="709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>Para fins de clareza, o uso das Marcas em conjunto com a Nova Marca da Licenciada</w:t>
      </w:r>
      <w:r w:rsidR="000A0081" w:rsidRPr="004E23CC">
        <w:rPr>
          <w:rFonts w:ascii="Arial" w:hAnsi="Arial" w:cs="Arial"/>
          <w:sz w:val="22"/>
          <w:szCs w:val="22"/>
          <w:lang w:val="pt-BR"/>
        </w:rPr>
        <w:t xml:space="preserve">, </w:t>
      </w:r>
      <w:r w:rsidR="00063322" w:rsidRPr="004E23CC">
        <w:rPr>
          <w:rFonts w:ascii="Arial" w:hAnsi="Arial" w:cs="Arial"/>
          <w:sz w:val="22"/>
          <w:szCs w:val="22"/>
          <w:lang w:val="pt-BR"/>
        </w:rPr>
        <w:t>nos termos deste Contrato,</w:t>
      </w:r>
      <w:r w:rsidR="002F7744" w:rsidRPr="004E23CC">
        <w:rPr>
          <w:rFonts w:ascii="Arial" w:hAnsi="Arial" w:cs="Arial"/>
          <w:sz w:val="22"/>
          <w:szCs w:val="22"/>
          <w:lang w:val="pt-BR"/>
        </w:rPr>
        <w:t xml:space="preserve"> para a indicação da transição das Marcas para a Nova Marca da Licenciada,</w:t>
      </w:r>
      <w:r w:rsidR="00063322" w:rsidRPr="004E23CC">
        <w:rPr>
          <w:rFonts w:ascii="Arial" w:hAnsi="Arial" w:cs="Arial"/>
          <w:sz w:val="22"/>
          <w:szCs w:val="22"/>
          <w:lang w:val="pt-BR"/>
        </w:rPr>
        <w:t xml:space="preserve"> </w:t>
      </w:r>
      <w:r w:rsidRPr="004E23CC">
        <w:rPr>
          <w:rFonts w:ascii="Arial" w:hAnsi="Arial" w:cs="Arial"/>
          <w:sz w:val="22"/>
          <w:szCs w:val="22"/>
          <w:lang w:val="pt-BR"/>
        </w:rPr>
        <w:t>não configura associação indevida, estando dentro do escopo e finalidades</w:t>
      </w:r>
      <w:r w:rsidR="000A0081" w:rsidRPr="004E23CC">
        <w:rPr>
          <w:rFonts w:ascii="Arial" w:hAnsi="Arial" w:cs="Arial"/>
          <w:sz w:val="22"/>
          <w:szCs w:val="22"/>
          <w:lang w:val="pt-BR"/>
        </w:rPr>
        <w:t xml:space="preserve"> deste Contrato.</w:t>
      </w:r>
    </w:p>
    <w:p w14:paraId="185475DF" w14:textId="77777777" w:rsidR="00FF77DD" w:rsidRPr="004E23CC" w:rsidRDefault="00FF77DD" w:rsidP="00977D42">
      <w:pPr>
        <w:pStyle w:val="ListParagraph"/>
        <w:widowControl w:val="0"/>
        <w:spacing w:line="276" w:lineRule="auto"/>
        <w:rPr>
          <w:rFonts w:ascii="Arial" w:hAnsi="Arial" w:cs="Arial"/>
          <w:sz w:val="22"/>
          <w:szCs w:val="22"/>
          <w:lang w:val="pt-BR"/>
        </w:rPr>
      </w:pPr>
    </w:p>
    <w:p w14:paraId="7AF15B9C" w14:textId="015AE2DA" w:rsidR="00FF77DD" w:rsidRPr="004E23CC" w:rsidRDefault="00FF77DD" w:rsidP="00977D42">
      <w:pPr>
        <w:widowControl w:val="0"/>
        <w:numPr>
          <w:ilvl w:val="1"/>
          <w:numId w:val="2"/>
        </w:numPr>
        <w:spacing w:line="276" w:lineRule="auto"/>
        <w:ind w:firstLine="0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 xml:space="preserve">Durante a vigência deste Contrato e após a sua rescisão, a Licenciada não tomará qualquer medida administrativa ou judicial </w:t>
      </w:r>
      <w:r w:rsidR="00AD7296" w:rsidRPr="004E23CC">
        <w:rPr>
          <w:rFonts w:ascii="Arial" w:hAnsi="Arial" w:cs="Arial"/>
          <w:sz w:val="22"/>
          <w:szCs w:val="22"/>
          <w:lang w:val="pt-BR"/>
        </w:rPr>
        <w:t>que afete a validade ou vigência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das Marcas </w:t>
      </w:r>
      <w:r w:rsidR="00B6264B" w:rsidRPr="004E23CC">
        <w:rPr>
          <w:rFonts w:ascii="Arial" w:hAnsi="Arial" w:cs="Arial"/>
          <w:sz w:val="22"/>
          <w:szCs w:val="22"/>
          <w:lang w:val="pt-BR"/>
        </w:rPr>
        <w:t xml:space="preserve">enquanto registros </w:t>
      </w:r>
      <w:r w:rsidRPr="004E23CC">
        <w:rPr>
          <w:rFonts w:ascii="Arial" w:hAnsi="Arial" w:cs="Arial"/>
          <w:sz w:val="22"/>
          <w:szCs w:val="22"/>
          <w:lang w:val="pt-BR"/>
        </w:rPr>
        <w:t>da Licenciante.</w:t>
      </w:r>
    </w:p>
    <w:p w14:paraId="6CAF2721" w14:textId="77777777" w:rsidR="00EC5DE7" w:rsidRPr="004E23CC" w:rsidRDefault="00EC5DE7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167CFF5F" w14:textId="16BD8569" w:rsidR="00EC5DE7" w:rsidRPr="004E23CC" w:rsidRDefault="00496FA5" w:rsidP="00977D42">
      <w:pPr>
        <w:widowControl w:val="0"/>
        <w:numPr>
          <w:ilvl w:val="1"/>
          <w:numId w:val="2"/>
        </w:numPr>
        <w:spacing w:line="276" w:lineRule="auto"/>
        <w:ind w:firstLine="0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>Todas as providências relacionadas à proteção das Marcas, incluindo o depósito, prorrogação e acompanhamento de registros e pedidos de registro perante órgãos oficiais, serão de responsabilidade exclusiva da Licenciante.</w:t>
      </w:r>
    </w:p>
    <w:p w14:paraId="545DA605" w14:textId="77777777" w:rsidR="00EC5DE7" w:rsidRPr="004E23CC" w:rsidRDefault="00EC5DE7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2D42D3E7" w14:textId="7259D4EB" w:rsidR="006522A8" w:rsidRPr="004E23CC" w:rsidRDefault="00496FA5" w:rsidP="00977D42">
      <w:pPr>
        <w:widowControl w:val="0"/>
        <w:numPr>
          <w:ilvl w:val="1"/>
          <w:numId w:val="2"/>
        </w:numPr>
        <w:spacing w:line="276" w:lineRule="auto"/>
        <w:ind w:firstLine="0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 xml:space="preserve">A Licenciante será unicamente responsável pela defesa de seus interesses em ações judiciais existentes ou futuras acerca da existência, validade ou exercício dos direitos decorrentes do registro das Marcas. </w:t>
      </w:r>
      <w:r w:rsidR="000B6E91" w:rsidRPr="004E23CC">
        <w:rPr>
          <w:rFonts w:ascii="Arial" w:hAnsi="Arial" w:cs="Arial"/>
          <w:sz w:val="22"/>
          <w:szCs w:val="22"/>
          <w:lang w:val="pt-BR"/>
        </w:rPr>
        <w:t>A Licenciante deverá notificar prontamente a Licenciada caso</w:t>
      </w:r>
      <w:r w:rsidR="00480783" w:rsidRPr="004E23CC">
        <w:rPr>
          <w:rFonts w:ascii="Arial" w:hAnsi="Arial" w:cs="Arial"/>
          <w:sz w:val="22"/>
          <w:szCs w:val="22"/>
          <w:lang w:val="pt-BR"/>
        </w:rPr>
        <w:t xml:space="preserve"> </w:t>
      </w:r>
      <w:r w:rsidR="000B6E91" w:rsidRPr="004E23CC">
        <w:rPr>
          <w:rFonts w:ascii="Arial" w:hAnsi="Arial" w:cs="Arial"/>
          <w:sz w:val="22"/>
          <w:szCs w:val="22"/>
          <w:lang w:val="pt-BR"/>
        </w:rPr>
        <w:t xml:space="preserve">sejam ajuizadas </w:t>
      </w:r>
      <w:r w:rsidR="00480783" w:rsidRPr="004E23CC">
        <w:rPr>
          <w:rFonts w:ascii="Arial" w:hAnsi="Arial" w:cs="Arial"/>
          <w:sz w:val="22"/>
          <w:szCs w:val="22"/>
          <w:lang w:val="pt-BR"/>
        </w:rPr>
        <w:t>ações judiciais cujos pedidos possam afetar a validade ou exercício das Marcas.</w:t>
      </w:r>
    </w:p>
    <w:p w14:paraId="02E34C4F" w14:textId="77777777" w:rsidR="00490195" w:rsidRPr="004E23CC" w:rsidRDefault="00490195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76A45360" w14:textId="721DDEB8" w:rsidR="007B667A" w:rsidRPr="004E23CC" w:rsidRDefault="00B06AC9" w:rsidP="00977D42">
      <w:pPr>
        <w:widowControl w:val="0"/>
        <w:numPr>
          <w:ilvl w:val="1"/>
          <w:numId w:val="2"/>
        </w:numPr>
        <w:spacing w:line="276" w:lineRule="auto"/>
        <w:ind w:firstLine="0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>As Partes acordam que</w:t>
      </w:r>
      <w:r w:rsidR="007B667A" w:rsidRPr="004E23CC">
        <w:rPr>
          <w:rFonts w:ascii="Arial" w:hAnsi="Arial" w:cs="Arial"/>
          <w:sz w:val="22"/>
          <w:szCs w:val="22"/>
          <w:lang w:val="pt-BR"/>
        </w:rPr>
        <w:t xml:space="preserve"> todas e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</w:t>
      </w:r>
      <w:r w:rsidR="006A0CEF" w:rsidRPr="004E23CC">
        <w:rPr>
          <w:rFonts w:ascii="Arial" w:hAnsi="Arial" w:cs="Arial"/>
          <w:sz w:val="22"/>
          <w:szCs w:val="22"/>
          <w:lang w:val="pt-BR"/>
        </w:rPr>
        <w:t xml:space="preserve">quaisquer </w:t>
      </w:r>
      <w:r w:rsidR="00BF0413" w:rsidRPr="004E23CC">
        <w:rPr>
          <w:rFonts w:ascii="Arial" w:hAnsi="Arial" w:cs="Arial"/>
          <w:sz w:val="22"/>
          <w:szCs w:val="22"/>
          <w:lang w:val="pt-BR"/>
        </w:rPr>
        <w:t>perdas</w:t>
      </w:r>
      <w:r w:rsidR="006A0CEF" w:rsidRPr="004E23CC">
        <w:rPr>
          <w:rFonts w:ascii="Arial" w:hAnsi="Arial" w:cs="Arial"/>
          <w:sz w:val="22"/>
          <w:szCs w:val="22"/>
          <w:lang w:val="pt-BR"/>
        </w:rPr>
        <w:t xml:space="preserve"> 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e danos diretos </w:t>
      </w:r>
      <w:r w:rsidR="006A0CEF" w:rsidRPr="004E23CC">
        <w:rPr>
          <w:rFonts w:ascii="Arial" w:hAnsi="Arial" w:cs="Arial"/>
          <w:sz w:val="22"/>
          <w:szCs w:val="22"/>
          <w:lang w:val="pt-BR"/>
        </w:rPr>
        <w:t>comprovadamente sofrid</w:t>
      </w:r>
      <w:r w:rsidRPr="004E23CC">
        <w:rPr>
          <w:rFonts w:ascii="Arial" w:hAnsi="Arial" w:cs="Arial"/>
          <w:sz w:val="22"/>
          <w:szCs w:val="22"/>
          <w:lang w:val="pt-BR"/>
        </w:rPr>
        <w:t>o</w:t>
      </w:r>
      <w:r w:rsidR="006A0CEF" w:rsidRPr="004E23CC">
        <w:rPr>
          <w:rFonts w:ascii="Arial" w:hAnsi="Arial" w:cs="Arial"/>
          <w:sz w:val="22"/>
          <w:szCs w:val="22"/>
          <w:lang w:val="pt-BR"/>
        </w:rPr>
        <w:t xml:space="preserve">s pelas Partes no âmbito deste Contrato </w:t>
      </w:r>
      <w:r w:rsidRPr="004E23CC">
        <w:rPr>
          <w:rFonts w:ascii="Arial" w:hAnsi="Arial" w:cs="Arial"/>
          <w:sz w:val="22"/>
          <w:szCs w:val="22"/>
          <w:lang w:val="pt-BR"/>
        </w:rPr>
        <w:t>poderão ser indenizados de Parte à Parte</w:t>
      </w:r>
      <w:r w:rsidR="00B67A2E" w:rsidRPr="004E23CC">
        <w:rPr>
          <w:rFonts w:ascii="Arial" w:hAnsi="Arial" w:cs="Arial"/>
          <w:sz w:val="22"/>
          <w:szCs w:val="22"/>
          <w:lang w:val="pt-BR"/>
        </w:rPr>
        <w:t>,</w:t>
      </w:r>
      <w:r w:rsidR="00BF0413" w:rsidRPr="004E23CC">
        <w:rPr>
          <w:rFonts w:ascii="Arial" w:hAnsi="Arial" w:cs="Arial"/>
          <w:sz w:val="22"/>
          <w:szCs w:val="22"/>
          <w:lang w:val="pt-BR"/>
        </w:rPr>
        <w:t xml:space="preserve"> no</w:t>
      </w:r>
      <w:r w:rsidR="00B67A2E" w:rsidRPr="004E23CC">
        <w:rPr>
          <w:rFonts w:ascii="Arial" w:hAnsi="Arial" w:cs="Arial"/>
          <w:sz w:val="22"/>
          <w:szCs w:val="22"/>
          <w:lang w:val="pt-BR"/>
        </w:rPr>
        <w:t>s termos do Capítulo XIII</w:t>
      </w:r>
      <w:r w:rsidR="00BF0413" w:rsidRPr="004E23CC">
        <w:rPr>
          <w:rFonts w:ascii="Arial" w:hAnsi="Arial" w:cs="Arial"/>
          <w:sz w:val="22"/>
          <w:szCs w:val="22"/>
          <w:lang w:val="pt-BR"/>
        </w:rPr>
        <w:t xml:space="preserve"> do </w:t>
      </w:r>
      <w:r w:rsidR="00B23E85" w:rsidRPr="004E23CC">
        <w:rPr>
          <w:rFonts w:ascii="Arial" w:hAnsi="Arial" w:cs="Arial"/>
          <w:sz w:val="22"/>
          <w:szCs w:val="22"/>
          <w:lang w:val="pt-BR"/>
        </w:rPr>
        <w:t xml:space="preserve">Acordo de Investimento celebrado </w:t>
      </w:r>
      <w:r w:rsidR="00063322" w:rsidRPr="004E23CC">
        <w:rPr>
          <w:rFonts w:ascii="Arial" w:hAnsi="Arial" w:cs="Arial"/>
          <w:sz w:val="22"/>
          <w:szCs w:val="22"/>
          <w:lang w:val="pt-BR"/>
        </w:rPr>
        <w:t xml:space="preserve">nesta data </w:t>
      </w:r>
      <w:r w:rsidR="00B23E85" w:rsidRPr="004E23CC">
        <w:rPr>
          <w:rFonts w:ascii="Arial" w:hAnsi="Arial" w:cs="Arial"/>
          <w:sz w:val="22"/>
          <w:szCs w:val="22"/>
          <w:lang w:val="pt-BR"/>
        </w:rPr>
        <w:t>entr</w:t>
      </w:r>
      <w:r w:rsidR="006A0CEF" w:rsidRPr="004E23CC">
        <w:rPr>
          <w:rFonts w:ascii="Arial" w:hAnsi="Arial" w:cs="Arial"/>
          <w:sz w:val="22"/>
          <w:szCs w:val="22"/>
          <w:lang w:val="pt-BR"/>
        </w:rPr>
        <w:t xml:space="preserve">e </w:t>
      </w:r>
      <w:r w:rsidR="00063322" w:rsidRPr="004E23CC">
        <w:rPr>
          <w:rFonts w:ascii="Arial" w:hAnsi="Arial" w:cs="Arial"/>
          <w:sz w:val="22"/>
          <w:szCs w:val="22"/>
          <w:lang w:val="pt-BR"/>
        </w:rPr>
        <w:t xml:space="preserve">a </w:t>
      </w:r>
      <w:proofErr w:type="spellStart"/>
      <w:r w:rsidR="00063322" w:rsidRPr="004E23CC">
        <w:rPr>
          <w:rFonts w:ascii="Arial" w:hAnsi="Arial" w:cs="Arial"/>
          <w:sz w:val="22"/>
          <w:szCs w:val="22"/>
          <w:lang w:val="pt-BR"/>
        </w:rPr>
        <w:t>V.tal</w:t>
      </w:r>
      <w:proofErr w:type="spellEnd"/>
      <w:r w:rsidR="00063322" w:rsidRPr="004E23CC">
        <w:rPr>
          <w:rFonts w:ascii="Arial" w:hAnsi="Arial" w:cs="Arial"/>
          <w:sz w:val="22"/>
          <w:szCs w:val="22"/>
          <w:lang w:val="pt-BR"/>
        </w:rPr>
        <w:t xml:space="preserve"> – Rede Neutra de Telecomunicações S.A., na qualidade de compradora, a Licenciante, na qualidade de vendedora, e ainda, na qualidade de intervenientes anuentes, a Licenciada,</w:t>
      </w:r>
      <w:r w:rsidR="00CD4EE3">
        <w:rPr>
          <w:rFonts w:ascii="Arial" w:hAnsi="Arial" w:cs="Arial"/>
          <w:sz w:val="22"/>
          <w:szCs w:val="22"/>
          <w:lang w:val="pt-BR"/>
        </w:rPr>
        <w:t xml:space="preserve"> </w:t>
      </w:r>
      <w:r w:rsidR="00381A21" w:rsidRPr="00381A21">
        <w:rPr>
          <w:rFonts w:ascii="Arial" w:hAnsi="Arial" w:cs="Arial"/>
          <w:sz w:val="22"/>
          <w:szCs w:val="22"/>
          <w:lang w:val="pt-BR"/>
        </w:rPr>
        <w:t>a ClientCo Serviços de Rede Norte S.A.</w:t>
      </w:r>
      <w:r w:rsidR="00381A21">
        <w:rPr>
          <w:rFonts w:ascii="Arial" w:hAnsi="Arial" w:cs="Arial"/>
          <w:sz w:val="22"/>
          <w:szCs w:val="22"/>
          <w:lang w:val="pt-BR"/>
        </w:rPr>
        <w:t>,</w:t>
      </w:r>
      <w:r w:rsidR="00063322" w:rsidRPr="004E23CC">
        <w:rPr>
          <w:rFonts w:ascii="Arial" w:hAnsi="Arial" w:cs="Arial"/>
          <w:sz w:val="22"/>
          <w:szCs w:val="22"/>
          <w:lang w:val="pt-BR"/>
        </w:rPr>
        <w:t xml:space="preserve"> a Rio Alto Investimentos e Participações S.A., a BGC Fibra Participações S.A., o BTG Pactual Infraco Master Fundo de Investimento em Participações Multiestratégia, o BTG Pactual Infraco </w:t>
      </w:r>
      <w:proofErr w:type="spellStart"/>
      <w:r w:rsidR="00063322" w:rsidRPr="004E23CC">
        <w:rPr>
          <w:rFonts w:ascii="Arial" w:hAnsi="Arial" w:cs="Arial"/>
          <w:sz w:val="22"/>
          <w:szCs w:val="22"/>
          <w:lang w:val="pt-BR"/>
        </w:rPr>
        <w:t>Co-Investors</w:t>
      </w:r>
      <w:proofErr w:type="spellEnd"/>
      <w:r w:rsidR="00063322" w:rsidRPr="004E23CC">
        <w:rPr>
          <w:rFonts w:ascii="Arial" w:hAnsi="Arial" w:cs="Arial"/>
          <w:sz w:val="22"/>
          <w:szCs w:val="22"/>
          <w:lang w:val="pt-BR"/>
        </w:rPr>
        <w:t xml:space="preserve"> Fund LP, o BTG Pactual Economia Real Master Fundo de Investimento em Participações Multiestratégia</w:t>
      </w:r>
      <w:r w:rsidR="00055ED9" w:rsidRPr="004E23CC">
        <w:rPr>
          <w:rFonts w:ascii="Arial" w:hAnsi="Arial" w:cs="Arial"/>
          <w:sz w:val="22"/>
          <w:szCs w:val="22"/>
          <w:lang w:val="pt-BR"/>
        </w:rPr>
        <w:t xml:space="preserve"> (“</w:t>
      </w:r>
      <w:r w:rsidR="00055ED9" w:rsidRPr="004E23CC">
        <w:rPr>
          <w:rFonts w:ascii="Arial" w:hAnsi="Arial" w:cs="Arial"/>
          <w:sz w:val="22"/>
          <w:szCs w:val="22"/>
          <w:u w:val="single"/>
          <w:lang w:val="pt-BR"/>
        </w:rPr>
        <w:t>Acordo de Investimento</w:t>
      </w:r>
      <w:r w:rsidR="00055ED9" w:rsidRPr="004E23CC">
        <w:rPr>
          <w:rFonts w:ascii="Arial" w:hAnsi="Arial" w:cs="Arial"/>
          <w:sz w:val="22"/>
          <w:szCs w:val="22"/>
          <w:lang w:val="pt-BR"/>
        </w:rPr>
        <w:t>”)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, cujo conteúdo será aplicável, </w:t>
      </w:r>
      <w:r w:rsidRPr="004E23CC">
        <w:rPr>
          <w:rFonts w:ascii="Arial" w:hAnsi="Arial" w:cs="Arial"/>
          <w:i/>
          <w:iCs/>
          <w:sz w:val="22"/>
          <w:szCs w:val="22"/>
          <w:lang w:val="pt-BR"/>
        </w:rPr>
        <w:t>mutatis mutandis</w:t>
      </w:r>
      <w:r w:rsidRPr="004E23CC">
        <w:rPr>
          <w:rFonts w:ascii="Arial" w:hAnsi="Arial" w:cs="Arial"/>
          <w:sz w:val="22"/>
          <w:szCs w:val="22"/>
          <w:lang w:val="pt-BR"/>
        </w:rPr>
        <w:t>, a este Contrato</w:t>
      </w:r>
      <w:r w:rsidR="00055ED9" w:rsidRPr="004E23CC">
        <w:rPr>
          <w:rFonts w:ascii="Arial" w:hAnsi="Arial" w:cs="Arial"/>
          <w:sz w:val="22"/>
          <w:szCs w:val="22"/>
          <w:lang w:val="pt-BR"/>
        </w:rPr>
        <w:t xml:space="preserve">, ficando a indenização aqui </w:t>
      </w:r>
      <w:r w:rsidR="00055ED9" w:rsidRPr="004E23CC">
        <w:rPr>
          <w:rFonts w:ascii="Arial" w:hAnsi="Arial" w:cs="Arial"/>
          <w:sz w:val="22"/>
          <w:szCs w:val="22"/>
          <w:lang w:val="pt-BR"/>
        </w:rPr>
        <w:lastRenderedPageBreak/>
        <w:t>prevista sujeita às limitações estabelecidas no Acordo de Investimento</w:t>
      </w:r>
      <w:r w:rsidRPr="004E23CC">
        <w:rPr>
          <w:rFonts w:ascii="Arial" w:hAnsi="Arial" w:cs="Arial"/>
          <w:sz w:val="22"/>
          <w:szCs w:val="22"/>
          <w:lang w:val="pt-BR"/>
        </w:rPr>
        <w:t>.</w:t>
      </w:r>
    </w:p>
    <w:p w14:paraId="2E71CEC0" w14:textId="77777777" w:rsidR="00EC5DE7" w:rsidRPr="004E23CC" w:rsidRDefault="00EC5DE7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5F15560B" w14:textId="77777777" w:rsidR="00EC5DE7" w:rsidRPr="004E23CC" w:rsidRDefault="00496FA5" w:rsidP="00977D42">
      <w:pPr>
        <w:widowControl w:val="0"/>
        <w:numPr>
          <w:ilvl w:val="1"/>
          <w:numId w:val="2"/>
        </w:numPr>
        <w:spacing w:line="276" w:lineRule="auto"/>
        <w:ind w:firstLine="0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 xml:space="preserve">A </w:t>
      </w:r>
      <w:r w:rsidRPr="004E23CC">
        <w:rPr>
          <w:rFonts w:ascii="Arial" w:hAnsi="Arial" w:cs="Arial"/>
          <w:color w:val="000000"/>
          <w:sz w:val="22"/>
          <w:szCs w:val="22"/>
          <w:lang w:val="pt-BR"/>
        </w:rPr>
        <w:t xml:space="preserve">Licenciada deverá cooperar com a Licenciante na proteção dos direitos sobre as Marcas, mediante solicitação e às expensas da Licenciante. </w:t>
      </w:r>
    </w:p>
    <w:p w14:paraId="5092C9F9" w14:textId="77777777" w:rsidR="00EC5DE7" w:rsidRPr="004E23CC" w:rsidRDefault="00EC5DE7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2A5B3777" w14:textId="670B8B47" w:rsidR="00EC5DE7" w:rsidRPr="004E23CC" w:rsidRDefault="00496FA5" w:rsidP="00977D42">
      <w:pPr>
        <w:widowControl w:val="0"/>
        <w:numPr>
          <w:ilvl w:val="0"/>
          <w:numId w:val="2"/>
        </w:numPr>
        <w:pBdr>
          <w:bottom w:val="single" w:sz="12" w:space="1" w:color="7F7F7F"/>
        </w:pBdr>
        <w:spacing w:line="276" w:lineRule="auto"/>
        <w:jc w:val="both"/>
        <w:rPr>
          <w:rFonts w:ascii="Arial" w:hAnsi="Arial" w:cs="Arial"/>
          <w:b/>
          <w:bCs/>
          <w:sz w:val="22"/>
          <w:szCs w:val="22"/>
          <w:lang w:val="pt-BR"/>
        </w:rPr>
      </w:pPr>
      <w:r w:rsidRPr="004E23CC">
        <w:rPr>
          <w:rFonts w:ascii="Arial" w:hAnsi="Arial" w:cs="Arial"/>
          <w:b/>
          <w:bCs/>
          <w:sz w:val="22"/>
          <w:szCs w:val="22"/>
          <w:lang w:val="pt-BR"/>
        </w:rPr>
        <w:t>Cessão</w:t>
      </w:r>
      <w:r w:rsidR="00483AC7" w:rsidRPr="004E23CC">
        <w:rPr>
          <w:rFonts w:ascii="Arial" w:hAnsi="Arial" w:cs="Arial"/>
          <w:b/>
          <w:bCs/>
          <w:sz w:val="22"/>
          <w:szCs w:val="22"/>
          <w:lang w:val="pt-BR"/>
        </w:rPr>
        <w:t xml:space="preserve"> e Sublicenciamento</w:t>
      </w:r>
    </w:p>
    <w:p w14:paraId="086B9A30" w14:textId="5017A7CB" w:rsidR="00EC5DE7" w:rsidRPr="004E23CC" w:rsidRDefault="008017DA" w:rsidP="00977D42">
      <w:pPr>
        <w:widowControl w:val="0"/>
        <w:numPr>
          <w:ilvl w:val="1"/>
          <w:numId w:val="2"/>
        </w:numPr>
        <w:spacing w:line="276" w:lineRule="auto"/>
        <w:ind w:firstLine="0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>O</w:t>
      </w:r>
      <w:r w:rsidR="00496FA5" w:rsidRPr="004E23CC">
        <w:rPr>
          <w:rFonts w:ascii="Arial" w:hAnsi="Arial" w:cs="Arial"/>
          <w:sz w:val="22"/>
          <w:szCs w:val="22"/>
          <w:lang w:val="pt-BR"/>
        </w:rPr>
        <w:t>s direitos e obrigações da Licenciada sob o presente Contrato não podem ser cedidos, sublicenciados ou de outra forma transferidos ou onerados pela Licenciada, seja voluntariamente ou por operação legal ou reorganização societária, sem o consentimento prévio</w:t>
      </w:r>
      <w:r w:rsidR="00E13585" w:rsidRPr="004E23CC">
        <w:rPr>
          <w:rFonts w:ascii="Arial" w:hAnsi="Arial" w:cs="Arial"/>
          <w:sz w:val="22"/>
          <w:szCs w:val="22"/>
          <w:lang w:val="pt-BR"/>
        </w:rPr>
        <w:t xml:space="preserve"> e</w:t>
      </w:r>
      <w:r w:rsidR="00496FA5" w:rsidRPr="004E23CC">
        <w:rPr>
          <w:rFonts w:ascii="Arial" w:hAnsi="Arial" w:cs="Arial"/>
          <w:sz w:val="22"/>
          <w:szCs w:val="22"/>
          <w:lang w:val="pt-BR"/>
        </w:rPr>
        <w:t xml:space="preserve"> por escrito, da Licenciante</w:t>
      </w:r>
      <w:r w:rsidRPr="004E23CC">
        <w:rPr>
          <w:rFonts w:ascii="Arial" w:hAnsi="Arial" w:cs="Arial"/>
          <w:sz w:val="22"/>
          <w:szCs w:val="22"/>
          <w:lang w:val="pt-BR"/>
        </w:rPr>
        <w:t>, exceto pelo sublicenciamento</w:t>
      </w:r>
      <w:r w:rsidR="003044D6" w:rsidRPr="004E23CC">
        <w:rPr>
          <w:rFonts w:ascii="Arial" w:hAnsi="Arial" w:cs="Arial"/>
          <w:sz w:val="22"/>
          <w:szCs w:val="22"/>
          <w:lang w:val="pt-BR"/>
        </w:rPr>
        <w:t xml:space="preserve"> </w:t>
      </w:r>
      <w:r w:rsidRPr="004E23CC">
        <w:rPr>
          <w:rFonts w:ascii="Arial" w:hAnsi="Arial" w:cs="Arial"/>
          <w:sz w:val="22"/>
          <w:szCs w:val="22"/>
          <w:lang w:val="pt-BR"/>
        </w:rPr>
        <w:t>para terceiros</w:t>
      </w:r>
      <w:r w:rsidR="006875FA" w:rsidRPr="004E23CC">
        <w:rPr>
          <w:rFonts w:ascii="Arial" w:hAnsi="Arial" w:cs="Arial"/>
          <w:sz w:val="22"/>
          <w:szCs w:val="22"/>
          <w:lang w:val="pt-BR"/>
        </w:rPr>
        <w:t xml:space="preserve"> prestadores de serviço da Licenciada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que </w:t>
      </w:r>
      <w:r w:rsidR="006875FA" w:rsidRPr="004E23CC">
        <w:rPr>
          <w:rFonts w:ascii="Arial" w:hAnsi="Arial" w:cs="Arial"/>
          <w:sz w:val="22"/>
          <w:szCs w:val="22"/>
          <w:lang w:val="pt-BR"/>
        </w:rPr>
        <w:t xml:space="preserve">precisem </w:t>
      </w:r>
      <w:r w:rsidRPr="004E23CC">
        <w:rPr>
          <w:rFonts w:ascii="Arial" w:hAnsi="Arial" w:cs="Arial"/>
          <w:sz w:val="22"/>
          <w:szCs w:val="22"/>
          <w:lang w:val="pt-BR"/>
        </w:rPr>
        <w:t>utiliz</w:t>
      </w:r>
      <w:r w:rsidR="006875FA" w:rsidRPr="004E23CC">
        <w:rPr>
          <w:rFonts w:ascii="Arial" w:hAnsi="Arial" w:cs="Arial"/>
          <w:sz w:val="22"/>
          <w:szCs w:val="22"/>
          <w:lang w:val="pt-BR"/>
        </w:rPr>
        <w:t>ar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as Marcas para </w:t>
      </w:r>
      <w:r w:rsidR="006875FA" w:rsidRPr="004E23CC">
        <w:rPr>
          <w:rFonts w:ascii="Arial" w:hAnsi="Arial" w:cs="Arial"/>
          <w:sz w:val="22"/>
          <w:szCs w:val="22"/>
          <w:lang w:val="pt-BR"/>
        </w:rPr>
        <w:t xml:space="preserve">o desempenho das </w:t>
      </w:r>
      <w:r w:rsidRPr="004E23CC">
        <w:rPr>
          <w:rFonts w:ascii="Arial" w:hAnsi="Arial" w:cs="Arial"/>
          <w:sz w:val="22"/>
          <w:szCs w:val="22"/>
          <w:lang w:val="pt-BR"/>
        </w:rPr>
        <w:t>Atividades da Licencia</w:t>
      </w:r>
      <w:r w:rsidR="006875FA" w:rsidRPr="004E23CC">
        <w:rPr>
          <w:rFonts w:ascii="Arial" w:hAnsi="Arial" w:cs="Arial"/>
          <w:sz w:val="22"/>
          <w:szCs w:val="22"/>
          <w:lang w:val="pt-BR"/>
        </w:rPr>
        <w:t>da</w:t>
      </w:r>
      <w:r w:rsidR="00CE472D" w:rsidRPr="004E23CC">
        <w:rPr>
          <w:rFonts w:ascii="Arial" w:hAnsi="Arial" w:cs="Arial"/>
          <w:sz w:val="22"/>
          <w:szCs w:val="22"/>
          <w:lang w:val="pt-BR"/>
        </w:rPr>
        <w:t xml:space="preserve"> ou para a substituição das Marcas pela Nova Marca da Licenciada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</w:t>
      </w:r>
      <w:r w:rsidR="008A1454" w:rsidRPr="004E23CC">
        <w:rPr>
          <w:rFonts w:ascii="Arial" w:hAnsi="Arial" w:cs="Arial"/>
          <w:sz w:val="22"/>
          <w:szCs w:val="22"/>
          <w:lang w:val="pt-BR"/>
        </w:rPr>
        <w:t>(</w:t>
      </w:r>
      <w:r w:rsidRPr="004E23CC">
        <w:rPr>
          <w:rFonts w:ascii="Arial" w:hAnsi="Arial" w:cs="Arial"/>
          <w:sz w:val="22"/>
          <w:szCs w:val="22"/>
          <w:lang w:val="pt-BR"/>
        </w:rPr>
        <w:t>como</w:t>
      </w:r>
      <w:r w:rsidR="006875FA" w:rsidRPr="004E23CC">
        <w:rPr>
          <w:rFonts w:ascii="Arial" w:hAnsi="Arial" w:cs="Arial"/>
          <w:sz w:val="22"/>
          <w:szCs w:val="22"/>
          <w:lang w:val="pt-BR"/>
        </w:rPr>
        <w:t>, por exemplo,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prestadores de serviço de manutenção e instalação, de desenvolvimento de software e aplicativos utilizados pelos clientes, instituições financeiras para inclusão da marca em boletos de cobrança</w:t>
      </w:r>
      <w:r w:rsidR="00FA0ECE" w:rsidRPr="004E23CC">
        <w:rPr>
          <w:rFonts w:ascii="Arial" w:hAnsi="Arial" w:cs="Arial"/>
          <w:sz w:val="22"/>
          <w:szCs w:val="22"/>
          <w:lang w:val="pt-BR"/>
        </w:rPr>
        <w:t>, prestadores de serviços de atendimento, representantes de vendas</w:t>
      </w:r>
      <w:r w:rsidR="00CC0DD8" w:rsidRPr="004E23CC">
        <w:rPr>
          <w:rFonts w:ascii="Arial" w:hAnsi="Arial" w:cs="Arial"/>
          <w:sz w:val="22"/>
          <w:szCs w:val="22"/>
          <w:lang w:val="pt-BR"/>
        </w:rPr>
        <w:t>, entre outros</w:t>
      </w:r>
      <w:r w:rsidR="008A1454" w:rsidRPr="004E23CC">
        <w:rPr>
          <w:rFonts w:ascii="Arial" w:hAnsi="Arial" w:cs="Arial"/>
          <w:sz w:val="22"/>
          <w:szCs w:val="22"/>
          <w:lang w:val="pt-BR"/>
        </w:rPr>
        <w:t xml:space="preserve">), o </w:t>
      </w:r>
      <w:r w:rsidR="00965C4F" w:rsidRPr="004E23CC">
        <w:rPr>
          <w:rFonts w:ascii="Arial" w:hAnsi="Arial" w:cs="Arial"/>
          <w:sz w:val="22"/>
          <w:szCs w:val="22"/>
          <w:lang w:val="pt-BR"/>
        </w:rPr>
        <w:t>que</w:t>
      </w:r>
      <w:r w:rsidR="008A1454" w:rsidRPr="004E23CC">
        <w:rPr>
          <w:rFonts w:ascii="Arial" w:hAnsi="Arial" w:cs="Arial"/>
          <w:sz w:val="22"/>
          <w:szCs w:val="22"/>
          <w:lang w:val="pt-BR"/>
        </w:rPr>
        <w:t xml:space="preserve"> fica desde já autorizado, nos exatos termos e limites da presente Licença</w:t>
      </w:r>
      <w:r w:rsidR="00496FA5" w:rsidRPr="004E23CC">
        <w:rPr>
          <w:rFonts w:ascii="Arial" w:hAnsi="Arial" w:cs="Arial"/>
          <w:sz w:val="22"/>
          <w:szCs w:val="22"/>
          <w:lang w:val="pt-BR"/>
        </w:rPr>
        <w:t>.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</w:t>
      </w:r>
      <w:r w:rsidR="00496FA5" w:rsidRPr="004E23CC">
        <w:rPr>
          <w:rFonts w:ascii="Arial" w:hAnsi="Arial" w:cs="Arial"/>
          <w:sz w:val="22"/>
          <w:szCs w:val="22"/>
          <w:lang w:val="pt-BR"/>
        </w:rPr>
        <w:t xml:space="preserve">Qualquer 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outra </w:t>
      </w:r>
      <w:r w:rsidR="00496FA5" w:rsidRPr="004E23CC">
        <w:rPr>
          <w:rFonts w:ascii="Arial" w:hAnsi="Arial" w:cs="Arial"/>
          <w:sz w:val="22"/>
          <w:szCs w:val="22"/>
          <w:lang w:val="pt-BR"/>
        </w:rPr>
        <w:t xml:space="preserve">cessão ou transferência de direitos que infrinja o disposto nesta </w:t>
      </w:r>
      <w:r w:rsidR="00E13585" w:rsidRPr="004E23CC">
        <w:rPr>
          <w:rFonts w:ascii="Arial" w:hAnsi="Arial" w:cs="Arial"/>
          <w:sz w:val="22"/>
          <w:szCs w:val="22"/>
          <w:lang w:val="pt-BR"/>
        </w:rPr>
        <w:t xml:space="preserve">Cláusula </w:t>
      </w:r>
      <w:r w:rsidR="00496FA5" w:rsidRPr="004E23CC">
        <w:rPr>
          <w:rFonts w:ascii="Arial" w:hAnsi="Arial" w:cs="Arial"/>
          <w:sz w:val="22"/>
          <w:szCs w:val="22"/>
          <w:lang w:val="pt-BR"/>
        </w:rPr>
        <w:t>será nul</w:t>
      </w:r>
      <w:r w:rsidR="00E13585" w:rsidRPr="004E23CC">
        <w:rPr>
          <w:rFonts w:ascii="Arial" w:hAnsi="Arial" w:cs="Arial"/>
          <w:sz w:val="22"/>
          <w:szCs w:val="22"/>
          <w:lang w:val="pt-BR"/>
        </w:rPr>
        <w:t>o</w:t>
      </w:r>
      <w:r w:rsidR="00496FA5" w:rsidRPr="004E23CC">
        <w:rPr>
          <w:rFonts w:ascii="Arial" w:hAnsi="Arial" w:cs="Arial"/>
          <w:sz w:val="22"/>
          <w:szCs w:val="22"/>
          <w:lang w:val="pt-BR"/>
        </w:rPr>
        <w:t xml:space="preserve"> de pleno direito. </w:t>
      </w:r>
    </w:p>
    <w:p w14:paraId="6F7A3780" w14:textId="77777777" w:rsidR="00EC5DE7" w:rsidRPr="004E23CC" w:rsidRDefault="00EC5DE7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3EB02342" w14:textId="77777777" w:rsidR="00EC5DE7" w:rsidRPr="004E23CC" w:rsidRDefault="00496FA5" w:rsidP="00977D42">
      <w:pPr>
        <w:widowControl w:val="0"/>
        <w:numPr>
          <w:ilvl w:val="0"/>
          <w:numId w:val="2"/>
        </w:numPr>
        <w:pBdr>
          <w:bottom w:val="single" w:sz="12" w:space="1" w:color="7F7F7F"/>
        </w:pBdr>
        <w:spacing w:line="276" w:lineRule="auto"/>
        <w:jc w:val="both"/>
        <w:rPr>
          <w:rFonts w:ascii="Arial" w:hAnsi="Arial" w:cs="Arial"/>
          <w:b/>
          <w:bCs/>
          <w:sz w:val="22"/>
          <w:szCs w:val="22"/>
          <w:lang w:val="pt-BR"/>
        </w:rPr>
      </w:pPr>
      <w:r w:rsidRPr="004E23CC">
        <w:rPr>
          <w:rFonts w:ascii="Arial" w:hAnsi="Arial" w:cs="Arial"/>
          <w:b/>
          <w:bCs/>
          <w:sz w:val="22"/>
          <w:szCs w:val="22"/>
          <w:lang w:val="pt-BR"/>
        </w:rPr>
        <w:t>Prazo de vigência, término e efeitos da rescisão</w:t>
      </w:r>
    </w:p>
    <w:p w14:paraId="0D9A2AE7" w14:textId="7EFEB0AA" w:rsidR="00ED1947" w:rsidRPr="004E23CC" w:rsidRDefault="00F8006A" w:rsidP="00977D42">
      <w:pPr>
        <w:widowControl w:val="0"/>
        <w:numPr>
          <w:ilvl w:val="1"/>
          <w:numId w:val="2"/>
        </w:numPr>
        <w:tabs>
          <w:tab w:val="num" w:pos="0"/>
        </w:tabs>
        <w:spacing w:line="276" w:lineRule="auto"/>
        <w:ind w:firstLine="0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u w:val="single"/>
          <w:lang w:val="pt-BR"/>
        </w:rPr>
        <w:t>Vigência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. </w:t>
      </w:r>
      <w:r w:rsidR="00496FA5" w:rsidRPr="004E23CC">
        <w:rPr>
          <w:rFonts w:ascii="Arial" w:hAnsi="Arial" w:cs="Arial"/>
          <w:sz w:val="22"/>
          <w:szCs w:val="22"/>
          <w:lang w:val="pt-BR"/>
        </w:rPr>
        <w:t xml:space="preserve">Este Contrato vigorará </w:t>
      </w:r>
      <w:r w:rsidR="007D5E3F" w:rsidRPr="004E23CC">
        <w:rPr>
          <w:rFonts w:ascii="Arial" w:hAnsi="Arial" w:cs="Arial"/>
          <w:sz w:val="22"/>
          <w:szCs w:val="22"/>
          <w:lang w:val="pt-BR"/>
        </w:rPr>
        <w:t xml:space="preserve">pelo período de </w:t>
      </w:r>
      <w:r w:rsidR="00451BB9" w:rsidRPr="004E23CC">
        <w:rPr>
          <w:rFonts w:ascii="Arial" w:hAnsi="Arial" w:cs="Arial"/>
          <w:sz w:val="22"/>
          <w:szCs w:val="22"/>
          <w:lang w:val="pt-BR"/>
        </w:rPr>
        <w:t>12</w:t>
      </w:r>
      <w:r w:rsidR="00F5010E" w:rsidRPr="004E23CC">
        <w:rPr>
          <w:rFonts w:ascii="Arial" w:hAnsi="Arial" w:cs="Arial"/>
          <w:sz w:val="22"/>
          <w:szCs w:val="22"/>
          <w:lang w:val="pt-BR"/>
        </w:rPr>
        <w:t xml:space="preserve"> </w:t>
      </w:r>
      <w:r w:rsidR="00B731DD" w:rsidRPr="004E23CC">
        <w:rPr>
          <w:rFonts w:ascii="Arial" w:hAnsi="Arial" w:cs="Arial"/>
          <w:sz w:val="22"/>
          <w:szCs w:val="22"/>
          <w:lang w:val="pt-BR"/>
        </w:rPr>
        <w:t>(</w:t>
      </w:r>
      <w:r w:rsidR="00451BB9" w:rsidRPr="004E23CC">
        <w:rPr>
          <w:rFonts w:ascii="Arial" w:hAnsi="Arial" w:cs="Arial"/>
          <w:sz w:val="22"/>
          <w:szCs w:val="22"/>
          <w:lang w:val="pt-BR"/>
        </w:rPr>
        <w:t>doze</w:t>
      </w:r>
      <w:r w:rsidR="00B731DD" w:rsidRPr="004E23CC">
        <w:rPr>
          <w:rFonts w:ascii="Arial" w:hAnsi="Arial" w:cs="Arial"/>
          <w:sz w:val="22"/>
          <w:szCs w:val="22"/>
          <w:lang w:val="pt-BR"/>
        </w:rPr>
        <w:t xml:space="preserve">) </w:t>
      </w:r>
      <w:r w:rsidR="00451BB9" w:rsidRPr="004E23CC">
        <w:rPr>
          <w:rFonts w:ascii="Arial" w:hAnsi="Arial" w:cs="Arial"/>
          <w:sz w:val="22"/>
          <w:szCs w:val="22"/>
          <w:lang w:val="pt-BR"/>
        </w:rPr>
        <w:t xml:space="preserve">meses </w:t>
      </w:r>
      <w:r w:rsidR="0023452D" w:rsidRPr="004E23CC">
        <w:rPr>
          <w:rFonts w:ascii="Arial" w:hAnsi="Arial" w:cs="Arial"/>
          <w:sz w:val="22"/>
          <w:szCs w:val="22"/>
          <w:lang w:val="pt-BR"/>
        </w:rPr>
        <w:t>a partir d</w:t>
      </w:r>
      <w:r w:rsidR="00463C32" w:rsidRPr="004E23CC">
        <w:rPr>
          <w:rFonts w:ascii="Arial" w:hAnsi="Arial" w:cs="Arial"/>
          <w:sz w:val="22"/>
          <w:szCs w:val="22"/>
          <w:lang w:val="pt-BR"/>
        </w:rPr>
        <w:t>a data de</w:t>
      </w:r>
      <w:r w:rsidR="00F5010E" w:rsidRPr="004E23CC">
        <w:rPr>
          <w:rFonts w:ascii="Arial" w:hAnsi="Arial" w:cs="Arial"/>
          <w:sz w:val="22"/>
          <w:szCs w:val="22"/>
          <w:lang w:val="pt-BR"/>
        </w:rPr>
        <w:t xml:space="preserve"> </w:t>
      </w:r>
      <w:r w:rsidR="008017DA" w:rsidRPr="004E23CC">
        <w:rPr>
          <w:rFonts w:ascii="Arial" w:hAnsi="Arial" w:cs="Arial"/>
          <w:sz w:val="22"/>
          <w:szCs w:val="22"/>
          <w:lang w:val="pt-BR"/>
        </w:rPr>
        <w:t>sua assinatura</w:t>
      </w:r>
      <w:r w:rsidR="00171171" w:rsidRPr="004E23CC">
        <w:rPr>
          <w:rFonts w:ascii="Arial" w:hAnsi="Arial" w:cs="Arial"/>
          <w:sz w:val="22"/>
          <w:szCs w:val="22"/>
          <w:lang w:val="pt-BR"/>
        </w:rPr>
        <w:t xml:space="preserve">, somente podendo ser prorrogado mediante acordo </w:t>
      </w:r>
      <w:r w:rsidR="00463C32" w:rsidRPr="004E23CC">
        <w:rPr>
          <w:rFonts w:ascii="Arial" w:hAnsi="Arial" w:cs="Arial"/>
          <w:sz w:val="22"/>
          <w:szCs w:val="22"/>
          <w:lang w:val="pt-BR"/>
        </w:rPr>
        <w:t>prévio</w:t>
      </w:r>
      <w:r w:rsidR="00451BB9" w:rsidRPr="004E23CC">
        <w:rPr>
          <w:rFonts w:ascii="Arial" w:hAnsi="Arial" w:cs="Arial"/>
          <w:sz w:val="22"/>
          <w:szCs w:val="22"/>
          <w:lang w:val="pt-BR"/>
        </w:rPr>
        <w:t xml:space="preserve"> e por escrito</w:t>
      </w:r>
      <w:r w:rsidR="00171171" w:rsidRPr="004E23CC">
        <w:rPr>
          <w:rFonts w:ascii="Arial" w:hAnsi="Arial" w:cs="Arial"/>
          <w:sz w:val="22"/>
          <w:szCs w:val="22"/>
          <w:lang w:val="pt-BR"/>
        </w:rPr>
        <w:t xml:space="preserve"> entre as Partes, formalizado por</w:t>
      </w:r>
      <w:r w:rsidR="00451BB9" w:rsidRPr="004E23CC">
        <w:rPr>
          <w:rFonts w:ascii="Arial" w:hAnsi="Arial" w:cs="Arial"/>
          <w:sz w:val="22"/>
          <w:szCs w:val="22"/>
          <w:lang w:val="pt-BR"/>
        </w:rPr>
        <w:t xml:space="preserve"> meio de</w:t>
      </w:r>
      <w:r w:rsidR="00171171" w:rsidRPr="004E23CC">
        <w:rPr>
          <w:rFonts w:ascii="Arial" w:hAnsi="Arial" w:cs="Arial"/>
          <w:sz w:val="22"/>
          <w:szCs w:val="22"/>
          <w:lang w:val="pt-BR"/>
        </w:rPr>
        <w:t xml:space="preserve"> termo aditivo devidamente assinado</w:t>
      </w:r>
      <w:r w:rsidR="00451BB9" w:rsidRPr="004E23CC">
        <w:rPr>
          <w:rFonts w:ascii="Arial" w:hAnsi="Arial" w:cs="Arial"/>
          <w:sz w:val="22"/>
          <w:szCs w:val="22"/>
          <w:lang w:val="pt-BR"/>
        </w:rPr>
        <w:t xml:space="preserve"> pelas Partes</w:t>
      </w:r>
      <w:r w:rsidR="00171171" w:rsidRPr="004E23CC">
        <w:rPr>
          <w:rFonts w:ascii="Arial" w:hAnsi="Arial" w:cs="Arial"/>
          <w:sz w:val="22"/>
          <w:szCs w:val="22"/>
          <w:lang w:val="pt-BR"/>
        </w:rPr>
        <w:t xml:space="preserve">. </w:t>
      </w:r>
    </w:p>
    <w:p w14:paraId="6FE537A7" w14:textId="77777777" w:rsidR="00463C32" w:rsidRPr="004E23CC" w:rsidRDefault="00463C32" w:rsidP="00977D42">
      <w:pPr>
        <w:widowControl w:val="0"/>
        <w:spacing w:line="276" w:lineRule="auto"/>
        <w:ind w:left="709"/>
        <w:jc w:val="both"/>
        <w:rPr>
          <w:rFonts w:ascii="Arial" w:hAnsi="Arial" w:cs="Arial"/>
          <w:sz w:val="22"/>
          <w:szCs w:val="22"/>
          <w:lang w:val="pt-BR"/>
        </w:rPr>
      </w:pPr>
    </w:p>
    <w:p w14:paraId="21351C3B" w14:textId="6F9E9778" w:rsidR="00184D76" w:rsidRPr="004E23CC" w:rsidRDefault="00184D76" w:rsidP="00977D42">
      <w:pPr>
        <w:widowControl w:val="0"/>
        <w:numPr>
          <w:ilvl w:val="1"/>
          <w:numId w:val="2"/>
        </w:numPr>
        <w:tabs>
          <w:tab w:val="num" w:pos="0"/>
        </w:tabs>
        <w:spacing w:line="276" w:lineRule="auto"/>
        <w:ind w:firstLine="0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u w:val="single"/>
          <w:lang w:val="pt-BR"/>
        </w:rPr>
        <w:t>Rescisão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. </w:t>
      </w:r>
      <w:r w:rsidR="00124969" w:rsidRPr="004E23CC">
        <w:rPr>
          <w:rFonts w:ascii="Arial" w:hAnsi="Arial" w:cs="Arial"/>
          <w:sz w:val="22"/>
          <w:szCs w:val="22"/>
          <w:lang w:val="pt-BR"/>
        </w:rPr>
        <w:t xml:space="preserve">O presente </w:t>
      </w:r>
      <w:r w:rsidRPr="004E23CC">
        <w:rPr>
          <w:rFonts w:ascii="Arial" w:hAnsi="Arial" w:cs="Arial"/>
          <w:sz w:val="22"/>
          <w:szCs w:val="22"/>
          <w:lang w:val="pt-BR"/>
        </w:rPr>
        <w:t>Contrato</w:t>
      </w:r>
      <w:r w:rsidR="00124969" w:rsidRPr="004E23CC">
        <w:rPr>
          <w:rFonts w:ascii="Arial" w:hAnsi="Arial" w:cs="Arial"/>
          <w:sz w:val="22"/>
          <w:szCs w:val="22"/>
          <w:lang w:val="pt-BR"/>
        </w:rPr>
        <w:t xml:space="preserve"> poderá ser rescindido </w:t>
      </w:r>
      <w:r w:rsidR="00EF6DB6" w:rsidRPr="004E23CC">
        <w:rPr>
          <w:rFonts w:ascii="Arial" w:hAnsi="Arial" w:cs="Arial"/>
          <w:sz w:val="22"/>
          <w:szCs w:val="22"/>
          <w:lang w:val="pt-BR"/>
        </w:rPr>
        <w:t xml:space="preserve">antecipadamente 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nas seguintes hipóteses: </w:t>
      </w:r>
    </w:p>
    <w:p w14:paraId="0D88B710" w14:textId="77777777" w:rsidR="00184D76" w:rsidRPr="004E23CC" w:rsidRDefault="00184D76" w:rsidP="00977D42">
      <w:pPr>
        <w:pStyle w:val="ListParagraph"/>
        <w:widowControl w:val="0"/>
        <w:spacing w:line="276" w:lineRule="auto"/>
        <w:rPr>
          <w:rFonts w:ascii="Arial" w:hAnsi="Arial" w:cs="Arial"/>
          <w:sz w:val="22"/>
          <w:szCs w:val="22"/>
          <w:lang w:val="pt-BR"/>
        </w:rPr>
      </w:pPr>
    </w:p>
    <w:p w14:paraId="0C0A0E93" w14:textId="07B44A53" w:rsidR="00184D76" w:rsidRPr="00C642AC" w:rsidRDefault="00184D76" w:rsidP="00C642AC">
      <w:pPr>
        <w:pStyle w:val="ListParagraph"/>
        <w:widowControl w:val="0"/>
        <w:numPr>
          <w:ilvl w:val="0"/>
          <w:numId w:val="29"/>
        </w:numPr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  <w:r w:rsidRPr="00C642AC">
        <w:rPr>
          <w:rFonts w:ascii="Arial" w:hAnsi="Arial" w:cs="Arial"/>
          <w:sz w:val="22"/>
          <w:szCs w:val="22"/>
          <w:lang w:val="pt-BR"/>
        </w:rPr>
        <w:t>distrato decorrente de mútuo acordo entre as Partes;</w:t>
      </w:r>
      <w:r w:rsidR="00124969" w:rsidRPr="00C642AC">
        <w:rPr>
          <w:rFonts w:ascii="Arial" w:hAnsi="Arial" w:cs="Arial"/>
          <w:sz w:val="22"/>
          <w:szCs w:val="22"/>
          <w:lang w:val="pt-BR"/>
        </w:rPr>
        <w:t xml:space="preserve"> ou</w:t>
      </w:r>
    </w:p>
    <w:p w14:paraId="460365E2" w14:textId="77777777" w:rsidR="00451BB9" w:rsidRPr="004E23CC" w:rsidRDefault="00451BB9" w:rsidP="00977D42">
      <w:pPr>
        <w:widowControl w:val="0"/>
        <w:spacing w:line="276" w:lineRule="auto"/>
        <w:ind w:left="709"/>
        <w:jc w:val="both"/>
        <w:rPr>
          <w:rFonts w:ascii="Arial" w:hAnsi="Arial" w:cs="Arial"/>
          <w:sz w:val="22"/>
          <w:szCs w:val="22"/>
          <w:lang w:val="pt-BR"/>
        </w:rPr>
      </w:pPr>
    </w:p>
    <w:p w14:paraId="23521C70" w14:textId="03AAA65A" w:rsidR="00184D76" w:rsidRPr="004E23CC" w:rsidRDefault="00184D76" w:rsidP="00C642AC">
      <w:pPr>
        <w:pStyle w:val="ListParagraph"/>
        <w:widowControl w:val="0"/>
        <w:numPr>
          <w:ilvl w:val="0"/>
          <w:numId w:val="29"/>
        </w:numPr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 xml:space="preserve">em caso de inadimplemento </w:t>
      </w:r>
      <w:r w:rsidR="00C516D2" w:rsidRPr="004E23CC">
        <w:rPr>
          <w:rFonts w:ascii="Arial" w:hAnsi="Arial" w:cs="Arial"/>
          <w:sz w:val="22"/>
          <w:szCs w:val="22"/>
          <w:lang w:val="pt-BR"/>
        </w:rPr>
        <w:t>por qualquer das Partes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de qualquer obrigação contratual relevante</w:t>
      </w:r>
      <w:r w:rsidR="00124969" w:rsidRPr="004E23CC">
        <w:rPr>
          <w:rFonts w:ascii="Arial" w:hAnsi="Arial" w:cs="Arial"/>
          <w:sz w:val="22"/>
          <w:szCs w:val="22"/>
          <w:lang w:val="pt-BR"/>
        </w:rPr>
        <w:t>,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que tenha sido notificada pela </w:t>
      </w:r>
      <w:r w:rsidR="00C516D2" w:rsidRPr="004E23CC">
        <w:rPr>
          <w:rFonts w:ascii="Arial" w:hAnsi="Arial" w:cs="Arial"/>
          <w:sz w:val="22"/>
          <w:szCs w:val="22"/>
          <w:lang w:val="pt-BR"/>
        </w:rPr>
        <w:t xml:space="preserve">Parte inocente 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e não tenha sido sanada em até </w:t>
      </w:r>
      <w:r w:rsidR="00903384" w:rsidRPr="004E23CC">
        <w:rPr>
          <w:rFonts w:ascii="Arial" w:hAnsi="Arial" w:cs="Arial"/>
          <w:sz w:val="22"/>
          <w:szCs w:val="22"/>
          <w:lang w:val="pt-BR"/>
        </w:rPr>
        <w:t xml:space="preserve">15 </w:t>
      </w:r>
      <w:r w:rsidRPr="004E23CC">
        <w:rPr>
          <w:rFonts w:ascii="Arial" w:hAnsi="Arial" w:cs="Arial"/>
          <w:sz w:val="22"/>
          <w:szCs w:val="22"/>
          <w:lang w:val="pt-BR"/>
        </w:rPr>
        <w:t>(</w:t>
      </w:r>
      <w:r w:rsidR="00903384" w:rsidRPr="004E23CC">
        <w:rPr>
          <w:rFonts w:ascii="Arial" w:hAnsi="Arial" w:cs="Arial"/>
          <w:sz w:val="22"/>
          <w:szCs w:val="22"/>
          <w:lang w:val="pt-BR"/>
        </w:rPr>
        <w:t>quinze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) dias contados do </w:t>
      </w:r>
      <w:r w:rsidR="00124969" w:rsidRPr="004E23CC">
        <w:rPr>
          <w:rFonts w:ascii="Arial" w:hAnsi="Arial" w:cs="Arial"/>
          <w:sz w:val="22"/>
          <w:szCs w:val="22"/>
          <w:lang w:val="pt-BR"/>
        </w:rPr>
        <w:t xml:space="preserve">envio </w:t>
      </w:r>
      <w:r w:rsidRPr="004E23CC">
        <w:rPr>
          <w:rFonts w:ascii="Arial" w:hAnsi="Arial" w:cs="Arial"/>
          <w:sz w:val="22"/>
          <w:szCs w:val="22"/>
          <w:lang w:val="pt-BR"/>
        </w:rPr>
        <w:t>da notificação de inadimplemento</w:t>
      </w:r>
      <w:r w:rsidR="00063322" w:rsidRPr="004E23CC">
        <w:rPr>
          <w:rFonts w:ascii="Arial" w:hAnsi="Arial" w:cs="Arial"/>
          <w:sz w:val="22"/>
          <w:szCs w:val="22"/>
          <w:lang w:val="pt-BR"/>
        </w:rPr>
        <w:t>; ou</w:t>
      </w:r>
    </w:p>
    <w:p w14:paraId="3960CB08" w14:textId="77777777" w:rsidR="00451BB9" w:rsidRPr="004E23CC" w:rsidRDefault="00451BB9" w:rsidP="00977D42">
      <w:pPr>
        <w:pStyle w:val="ListParagraph"/>
        <w:rPr>
          <w:rFonts w:ascii="Arial" w:hAnsi="Arial" w:cs="Arial"/>
          <w:sz w:val="22"/>
          <w:szCs w:val="22"/>
          <w:lang w:val="pt-BR"/>
        </w:rPr>
      </w:pPr>
    </w:p>
    <w:p w14:paraId="642ECB2C" w14:textId="08FB6A42" w:rsidR="00C516D2" w:rsidRPr="004E23CC" w:rsidRDefault="00EF6DB6" w:rsidP="00C642AC">
      <w:pPr>
        <w:pStyle w:val="ListParagraph"/>
        <w:widowControl w:val="0"/>
        <w:numPr>
          <w:ilvl w:val="0"/>
          <w:numId w:val="29"/>
        </w:numPr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>pela Licenciada, unilateralmente</w:t>
      </w:r>
      <w:r w:rsidR="00BD05DE" w:rsidRPr="004E23CC">
        <w:rPr>
          <w:rFonts w:ascii="Arial" w:hAnsi="Arial" w:cs="Arial"/>
          <w:sz w:val="22"/>
          <w:szCs w:val="22"/>
          <w:lang w:val="pt-BR"/>
        </w:rPr>
        <w:t>,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a qualquer tempo</w:t>
      </w:r>
      <w:r w:rsidR="00BD05DE" w:rsidRPr="004E23CC">
        <w:rPr>
          <w:rFonts w:ascii="Arial" w:hAnsi="Arial" w:cs="Arial"/>
          <w:sz w:val="22"/>
          <w:szCs w:val="22"/>
          <w:lang w:val="pt-BR"/>
        </w:rPr>
        <w:t xml:space="preserve"> e por qualquer motivo, ou sem motivo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, </w:t>
      </w:r>
      <w:r w:rsidR="00063322" w:rsidRPr="004E23CC">
        <w:rPr>
          <w:rFonts w:ascii="Arial" w:hAnsi="Arial" w:cs="Arial"/>
          <w:sz w:val="22"/>
          <w:szCs w:val="22"/>
          <w:lang w:val="pt-BR"/>
        </w:rPr>
        <w:t>sem que esteja sujeita a qualquer penalidade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em decorrência da rescisão</w:t>
      </w:r>
      <w:r w:rsidR="00C516D2" w:rsidRPr="004E23CC">
        <w:rPr>
          <w:rFonts w:ascii="Arial" w:hAnsi="Arial" w:cs="Arial"/>
          <w:sz w:val="22"/>
          <w:szCs w:val="22"/>
          <w:lang w:val="pt-BR"/>
        </w:rPr>
        <w:t>.</w:t>
      </w:r>
    </w:p>
    <w:p w14:paraId="2019ACD0" w14:textId="77777777" w:rsidR="00184D76" w:rsidRPr="004E23CC" w:rsidRDefault="00184D76" w:rsidP="00977D42">
      <w:pPr>
        <w:pStyle w:val="ListParagraph"/>
        <w:widowControl w:val="0"/>
        <w:spacing w:line="276" w:lineRule="auto"/>
        <w:rPr>
          <w:rFonts w:ascii="Arial" w:hAnsi="Arial" w:cs="Arial"/>
          <w:sz w:val="22"/>
          <w:szCs w:val="22"/>
          <w:lang w:val="pt-BR"/>
        </w:rPr>
      </w:pPr>
    </w:p>
    <w:p w14:paraId="3B7CE305" w14:textId="75389273" w:rsidR="00073FBB" w:rsidRPr="004E23CC" w:rsidRDefault="00073FBB" w:rsidP="00977D42">
      <w:pPr>
        <w:widowControl w:val="0"/>
        <w:numPr>
          <w:ilvl w:val="1"/>
          <w:numId w:val="2"/>
        </w:numPr>
        <w:spacing w:line="276" w:lineRule="auto"/>
        <w:ind w:firstLine="0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u w:val="single"/>
          <w:lang w:val="pt-BR"/>
        </w:rPr>
        <w:t>Sobrevivência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. </w:t>
      </w:r>
      <w:r w:rsidR="00EF6DB6" w:rsidRPr="004E23CC">
        <w:rPr>
          <w:rFonts w:ascii="Arial" w:hAnsi="Arial" w:cs="Arial"/>
          <w:sz w:val="22"/>
          <w:szCs w:val="22"/>
          <w:lang w:val="pt-BR"/>
        </w:rPr>
        <w:t>Em qualquer hipótese de término deste Contrato</w:t>
      </w:r>
      <w:r w:rsidR="007524C1" w:rsidRPr="004E23CC">
        <w:rPr>
          <w:rFonts w:ascii="Arial" w:hAnsi="Arial" w:cs="Arial"/>
          <w:sz w:val="22"/>
          <w:szCs w:val="22"/>
          <w:lang w:val="pt-BR"/>
        </w:rPr>
        <w:t>, permanecerão válidas e eficazes, sobrevivendo, portanto, ao término deste Contrato</w:t>
      </w:r>
      <w:r w:rsidR="00EF6DB6" w:rsidRPr="004E23CC">
        <w:rPr>
          <w:rFonts w:ascii="Arial" w:hAnsi="Arial" w:cs="Arial"/>
          <w:sz w:val="22"/>
          <w:szCs w:val="22"/>
          <w:lang w:val="pt-BR"/>
        </w:rPr>
        <w:t xml:space="preserve"> as disposições das Cláusulas </w:t>
      </w:r>
      <w:r w:rsidR="00E75288" w:rsidRPr="004E23CC">
        <w:rPr>
          <w:rFonts w:ascii="Arial" w:hAnsi="Arial" w:cs="Arial"/>
          <w:sz w:val="22"/>
          <w:szCs w:val="22"/>
          <w:lang w:val="pt-BR"/>
        </w:rPr>
        <w:t>4.10</w:t>
      </w:r>
      <w:r w:rsidR="00EF6DB6" w:rsidRPr="004E23CC">
        <w:rPr>
          <w:rFonts w:ascii="Arial" w:hAnsi="Arial" w:cs="Arial"/>
          <w:sz w:val="22"/>
          <w:szCs w:val="22"/>
          <w:lang w:val="pt-BR"/>
        </w:rPr>
        <w:t xml:space="preserve"> (Indenização)</w:t>
      </w:r>
      <w:r w:rsidR="000423E4">
        <w:rPr>
          <w:rFonts w:ascii="Arial" w:hAnsi="Arial" w:cs="Arial"/>
          <w:sz w:val="22"/>
          <w:szCs w:val="22"/>
          <w:lang w:val="pt-BR"/>
        </w:rPr>
        <w:t>,</w:t>
      </w:r>
      <w:r w:rsidR="0023452D" w:rsidRPr="004E23CC">
        <w:rPr>
          <w:rFonts w:ascii="Arial" w:hAnsi="Arial" w:cs="Arial"/>
          <w:sz w:val="22"/>
          <w:szCs w:val="22"/>
          <w:lang w:val="pt-BR"/>
        </w:rPr>
        <w:t xml:space="preserve"> </w:t>
      </w:r>
      <w:r w:rsidR="00E75288" w:rsidRPr="004E23CC">
        <w:rPr>
          <w:rFonts w:ascii="Arial" w:hAnsi="Arial" w:cs="Arial"/>
          <w:sz w:val="22"/>
          <w:szCs w:val="22"/>
          <w:lang w:val="pt-BR"/>
        </w:rPr>
        <w:t>8</w:t>
      </w:r>
      <w:r w:rsidR="00EF6DB6" w:rsidRPr="004E23CC">
        <w:rPr>
          <w:rFonts w:ascii="Arial" w:hAnsi="Arial" w:cs="Arial"/>
          <w:sz w:val="22"/>
          <w:szCs w:val="22"/>
          <w:lang w:val="pt-BR"/>
        </w:rPr>
        <w:t xml:space="preserve"> (Disposições Gerais)</w:t>
      </w:r>
      <w:r w:rsidR="000423E4">
        <w:rPr>
          <w:rFonts w:ascii="Arial" w:hAnsi="Arial" w:cs="Arial"/>
          <w:sz w:val="22"/>
          <w:szCs w:val="22"/>
          <w:lang w:val="pt-BR"/>
        </w:rPr>
        <w:t xml:space="preserve"> e</w:t>
      </w:r>
      <w:r w:rsidR="005B371C" w:rsidRPr="004E23CC">
        <w:rPr>
          <w:rFonts w:ascii="Arial" w:hAnsi="Arial" w:cs="Arial"/>
          <w:sz w:val="22"/>
          <w:szCs w:val="22"/>
          <w:lang w:val="pt-BR"/>
        </w:rPr>
        <w:t xml:space="preserve"> </w:t>
      </w:r>
      <w:r w:rsidR="0023452D" w:rsidRPr="004E23CC">
        <w:rPr>
          <w:rFonts w:ascii="Arial" w:hAnsi="Arial" w:cs="Arial"/>
          <w:sz w:val="22"/>
          <w:szCs w:val="22"/>
          <w:lang w:val="pt-BR"/>
        </w:rPr>
        <w:t xml:space="preserve">da Cláusula </w:t>
      </w:r>
      <w:r w:rsidR="00A54308" w:rsidRPr="004E23CC">
        <w:rPr>
          <w:rFonts w:ascii="Arial" w:hAnsi="Arial" w:cs="Arial"/>
          <w:sz w:val="22"/>
          <w:szCs w:val="22"/>
          <w:lang w:val="pt-BR"/>
        </w:rPr>
        <w:t>1.1.1</w:t>
      </w:r>
      <w:r w:rsidR="005B371C" w:rsidRPr="004E23CC">
        <w:rPr>
          <w:rFonts w:ascii="Arial" w:hAnsi="Arial" w:cs="Arial"/>
          <w:sz w:val="22"/>
          <w:szCs w:val="22"/>
          <w:lang w:val="pt-BR"/>
        </w:rPr>
        <w:t xml:space="preserve"> sobre Modens e Adwords</w:t>
      </w:r>
      <w:r w:rsidR="0023452D" w:rsidRPr="004E23CC">
        <w:rPr>
          <w:rFonts w:ascii="Arial" w:hAnsi="Arial" w:cs="Arial"/>
          <w:sz w:val="22"/>
          <w:szCs w:val="22"/>
          <w:lang w:val="pt-BR"/>
        </w:rPr>
        <w:t>.</w:t>
      </w:r>
    </w:p>
    <w:p w14:paraId="411E0E7C" w14:textId="77777777" w:rsidR="00073FBB" w:rsidRPr="004E23CC" w:rsidRDefault="00073FBB" w:rsidP="00977D42">
      <w:pPr>
        <w:pStyle w:val="ListParagraph"/>
        <w:widowControl w:val="0"/>
        <w:spacing w:line="276" w:lineRule="auto"/>
        <w:rPr>
          <w:rFonts w:ascii="Arial" w:hAnsi="Arial" w:cs="Arial"/>
          <w:sz w:val="22"/>
          <w:szCs w:val="22"/>
          <w:lang w:val="pt-BR"/>
        </w:rPr>
      </w:pPr>
    </w:p>
    <w:p w14:paraId="52322491" w14:textId="63D61764" w:rsidR="00EC5DE7" w:rsidRPr="004E23CC" w:rsidRDefault="00496FA5" w:rsidP="00977D42">
      <w:pPr>
        <w:widowControl w:val="0"/>
        <w:numPr>
          <w:ilvl w:val="1"/>
          <w:numId w:val="2"/>
        </w:numPr>
        <w:spacing w:line="276" w:lineRule="auto"/>
        <w:ind w:firstLine="0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 xml:space="preserve">Com o término da vigência deste Contrato, independente do fato que lhe dê causa, a </w:t>
      </w:r>
      <w:r w:rsidR="007524C1" w:rsidRPr="004E23CC">
        <w:rPr>
          <w:rFonts w:ascii="Arial" w:hAnsi="Arial" w:cs="Arial"/>
          <w:sz w:val="22"/>
          <w:szCs w:val="22"/>
          <w:lang w:val="pt-BR"/>
        </w:rPr>
        <w:t>L</w:t>
      </w:r>
      <w:r w:rsidRPr="004E23CC">
        <w:rPr>
          <w:rFonts w:ascii="Arial" w:hAnsi="Arial" w:cs="Arial"/>
          <w:sz w:val="22"/>
          <w:szCs w:val="22"/>
          <w:lang w:val="pt-BR"/>
        </w:rPr>
        <w:t>icença outorgada cessará imediatamente e a Licenciada deverá interromper imediatamente o uso</w:t>
      </w:r>
      <w:r w:rsidR="00B868DC" w:rsidRPr="004E23CC">
        <w:rPr>
          <w:rFonts w:ascii="Arial" w:hAnsi="Arial" w:cs="Arial"/>
          <w:sz w:val="22"/>
          <w:szCs w:val="22"/>
          <w:lang w:val="pt-BR"/>
        </w:rPr>
        <w:t xml:space="preserve"> </w:t>
      </w:r>
      <w:r w:rsidRPr="004E23CC">
        <w:rPr>
          <w:rFonts w:ascii="Arial" w:hAnsi="Arial" w:cs="Arial"/>
          <w:sz w:val="22"/>
          <w:szCs w:val="22"/>
          <w:lang w:val="pt-BR"/>
        </w:rPr>
        <w:t>das Marcas sob qualquer forma, em qualquer meio e sob qualquer pretexto, independentemente de notificação por parte da Licenciante</w:t>
      </w:r>
      <w:r w:rsidR="007524C1" w:rsidRPr="004E23CC">
        <w:rPr>
          <w:rFonts w:ascii="Arial" w:hAnsi="Arial" w:cs="Arial"/>
          <w:sz w:val="22"/>
          <w:szCs w:val="22"/>
          <w:lang w:val="pt-BR"/>
        </w:rPr>
        <w:t xml:space="preserve">, </w:t>
      </w:r>
      <w:r w:rsidR="006C424E" w:rsidRPr="004E23CC">
        <w:rPr>
          <w:rFonts w:ascii="Arial" w:hAnsi="Arial" w:cs="Arial"/>
          <w:sz w:val="22"/>
          <w:szCs w:val="22"/>
          <w:lang w:val="pt-BR"/>
        </w:rPr>
        <w:t>observadas as exceções previstas na</w:t>
      </w:r>
      <w:r w:rsidR="007524C1" w:rsidRPr="004E23CC">
        <w:rPr>
          <w:rFonts w:ascii="Arial" w:hAnsi="Arial" w:cs="Arial"/>
          <w:sz w:val="22"/>
          <w:szCs w:val="22"/>
          <w:lang w:val="pt-BR"/>
        </w:rPr>
        <w:t xml:space="preserve"> Cláusula 1.1</w:t>
      </w:r>
      <w:r w:rsidR="002773C1" w:rsidRPr="004E23CC">
        <w:rPr>
          <w:rFonts w:ascii="Arial" w:hAnsi="Arial" w:cs="Arial"/>
          <w:sz w:val="22"/>
          <w:szCs w:val="22"/>
          <w:lang w:val="pt-BR"/>
        </w:rPr>
        <w:t>.1</w:t>
      </w:r>
      <w:r w:rsidR="00B868DC" w:rsidRPr="004E23CC">
        <w:rPr>
          <w:rFonts w:ascii="Arial" w:hAnsi="Arial" w:cs="Arial"/>
          <w:sz w:val="22"/>
          <w:szCs w:val="22"/>
          <w:lang w:val="pt-BR"/>
        </w:rPr>
        <w:t>.</w:t>
      </w:r>
    </w:p>
    <w:p w14:paraId="1EAC6C31" w14:textId="77777777" w:rsidR="0087409E" w:rsidRPr="004E23CC" w:rsidRDefault="0087409E" w:rsidP="00977D42">
      <w:pPr>
        <w:pStyle w:val="ListParagraph"/>
        <w:widowControl w:val="0"/>
        <w:spacing w:line="276" w:lineRule="auto"/>
        <w:rPr>
          <w:rFonts w:ascii="Arial" w:hAnsi="Arial" w:cs="Arial"/>
          <w:sz w:val="22"/>
          <w:szCs w:val="22"/>
          <w:lang w:val="pt-BR"/>
        </w:rPr>
      </w:pPr>
    </w:p>
    <w:p w14:paraId="3025B125" w14:textId="014083F9" w:rsidR="00773257" w:rsidRPr="004E23CC" w:rsidRDefault="0087409E" w:rsidP="001759BE">
      <w:pPr>
        <w:widowControl w:val="0"/>
        <w:numPr>
          <w:ilvl w:val="1"/>
          <w:numId w:val="2"/>
        </w:numPr>
        <w:spacing w:line="276" w:lineRule="auto"/>
        <w:ind w:firstLine="0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lastRenderedPageBreak/>
        <w:t>Com o término da vigência deste Contrato, a Licenciada deverá notificar</w:t>
      </w:r>
      <w:r w:rsidR="00773257" w:rsidRPr="004E23CC">
        <w:rPr>
          <w:rFonts w:ascii="Arial" w:hAnsi="Arial" w:cs="Arial"/>
          <w:sz w:val="22"/>
          <w:szCs w:val="22"/>
          <w:lang w:val="pt-BR"/>
        </w:rPr>
        <w:t xml:space="preserve"> </w:t>
      </w:r>
      <w:r w:rsidR="004524CB" w:rsidRPr="004E23CC">
        <w:rPr>
          <w:rFonts w:ascii="Arial" w:hAnsi="Arial" w:cs="Arial"/>
          <w:sz w:val="22"/>
          <w:szCs w:val="22"/>
          <w:lang w:val="pt-BR"/>
        </w:rPr>
        <w:t xml:space="preserve">os sublicenciados </w:t>
      </w:r>
      <w:r w:rsidR="00773257" w:rsidRPr="004E23CC">
        <w:rPr>
          <w:rFonts w:ascii="Arial" w:hAnsi="Arial" w:cs="Arial"/>
          <w:sz w:val="22"/>
          <w:szCs w:val="22"/>
          <w:lang w:val="pt-BR"/>
        </w:rPr>
        <w:t>e envidar esforços comercialmente razoáveis para que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cessem imediatamente o uso das Marcas.</w:t>
      </w:r>
    </w:p>
    <w:p w14:paraId="076EFF9E" w14:textId="77777777" w:rsidR="00C85662" w:rsidRPr="004E23CC" w:rsidRDefault="00C85662" w:rsidP="00977D42">
      <w:pPr>
        <w:pStyle w:val="ListParagraph"/>
        <w:rPr>
          <w:rFonts w:ascii="Arial" w:hAnsi="Arial" w:cs="Arial"/>
          <w:sz w:val="22"/>
          <w:szCs w:val="22"/>
          <w:lang w:val="pt-BR"/>
        </w:rPr>
      </w:pPr>
    </w:p>
    <w:p w14:paraId="0694EC0F" w14:textId="77C9E7EF" w:rsidR="0010278F" w:rsidRPr="004E23CC" w:rsidRDefault="00B2495C" w:rsidP="00977D42">
      <w:pPr>
        <w:widowControl w:val="0"/>
        <w:numPr>
          <w:ilvl w:val="2"/>
          <w:numId w:val="2"/>
        </w:numPr>
        <w:spacing w:line="276" w:lineRule="auto"/>
        <w:ind w:left="709" w:hanging="709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 xml:space="preserve">A Licenciada deverá, no prazo de 6 (seis) meses contados a partir do término </w:t>
      </w:r>
      <w:r w:rsidR="004974F3">
        <w:rPr>
          <w:rFonts w:ascii="Arial" w:hAnsi="Arial" w:cs="Arial"/>
          <w:sz w:val="22"/>
          <w:szCs w:val="22"/>
          <w:lang w:val="pt-BR"/>
        </w:rPr>
        <w:t xml:space="preserve">da vigência </w:t>
      </w:r>
      <w:r w:rsidRPr="004E23CC">
        <w:rPr>
          <w:rFonts w:ascii="Arial" w:hAnsi="Arial" w:cs="Arial"/>
          <w:sz w:val="22"/>
          <w:szCs w:val="22"/>
          <w:lang w:val="pt-BR"/>
        </w:rPr>
        <w:t>deste Contrato, substituir integralmente todos os uniformes que contenham as Marcas por uniformes que exibam a Nova Marca da Licenciada.</w:t>
      </w:r>
    </w:p>
    <w:p w14:paraId="3662C88A" w14:textId="77777777" w:rsidR="00B2495C" w:rsidRPr="004E23CC" w:rsidRDefault="00B2495C" w:rsidP="00977D42">
      <w:pPr>
        <w:widowControl w:val="0"/>
        <w:spacing w:line="276" w:lineRule="auto"/>
        <w:ind w:left="709"/>
        <w:jc w:val="both"/>
        <w:rPr>
          <w:rFonts w:ascii="Arial" w:hAnsi="Arial" w:cs="Arial"/>
          <w:sz w:val="22"/>
          <w:szCs w:val="22"/>
          <w:lang w:val="pt-BR"/>
        </w:rPr>
      </w:pPr>
    </w:p>
    <w:p w14:paraId="540DF1B3" w14:textId="2A27E255" w:rsidR="0010278F" w:rsidRPr="004E23CC" w:rsidRDefault="005E5B61" w:rsidP="00977D42">
      <w:pPr>
        <w:widowControl w:val="0"/>
        <w:numPr>
          <w:ilvl w:val="2"/>
          <w:numId w:val="2"/>
        </w:numPr>
        <w:spacing w:line="276" w:lineRule="auto"/>
        <w:ind w:left="709" w:hanging="709"/>
        <w:jc w:val="both"/>
        <w:rPr>
          <w:rFonts w:ascii="Arial" w:hAnsi="Arial" w:cs="Arial"/>
          <w:sz w:val="22"/>
          <w:szCs w:val="22"/>
          <w:lang w:val="pt-BR"/>
        </w:rPr>
      </w:pPr>
      <w:r>
        <w:rPr>
          <w:rFonts w:ascii="Arial" w:hAnsi="Arial" w:cs="Arial"/>
          <w:sz w:val="22"/>
          <w:szCs w:val="22"/>
          <w:lang w:val="pt-BR"/>
        </w:rPr>
        <w:t>Exceto pelo previsto na Cláusula 1.1.1, a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pós </w:t>
      </w:r>
      <w:r w:rsidR="007A1480" w:rsidRPr="004E23CC">
        <w:rPr>
          <w:rFonts w:ascii="Arial" w:hAnsi="Arial" w:cs="Arial"/>
          <w:sz w:val="22"/>
          <w:szCs w:val="22"/>
          <w:lang w:val="pt-BR"/>
        </w:rPr>
        <w:t>o término da vigência deste Contrato, a Licenciada deverá instalar Modens com a Nova Marca da Licenciada. A Licenciada não estará obrigada a substituir os Modens já instalados que contenham as Marcas por novos com a Nova Marca da Licenciada, de modo que os Modens previamente instalados não configurarão violação dos termos deste Contrato.</w:t>
      </w:r>
    </w:p>
    <w:p w14:paraId="0FA87B6D" w14:textId="77777777" w:rsidR="00350FF0" w:rsidRPr="004E23CC" w:rsidRDefault="00350FF0" w:rsidP="00977D42">
      <w:pPr>
        <w:pStyle w:val="ListParagraph"/>
        <w:rPr>
          <w:rFonts w:ascii="Arial" w:hAnsi="Arial" w:cs="Arial"/>
          <w:sz w:val="22"/>
          <w:szCs w:val="22"/>
          <w:lang w:val="pt-BR"/>
        </w:rPr>
      </w:pPr>
    </w:p>
    <w:p w14:paraId="10C9254B" w14:textId="09262A42" w:rsidR="00350FF0" w:rsidRPr="004E23CC" w:rsidRDefault="005B01A4" w:rsidP="00924EC3">
      <w:pPr>
        <w:widowControl w:val="0"/>
        <w:numPr>
          <w:ilvl w:val="2"/>
          <w:numId w:val="2"/>
        </w:numPr>
        <w:spacing w:line="276" w:lineRule="auto"/>
        <w:ind w:left="709" w:hanging="709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>A partir do 6º (sexto) mês contado da data do término deste Contrato, a Licenciada deverá comprovar à Licenciante que tomou todas as medidas razoáveis para a descontinuação do uso das Marcas, tanto por si quanto pelos sublicenciados, bem como que implementou as ações previstas nas Cláusulas 6.5.1 e 6.5.2</w:t>
      </w:r>
      <w:r w:rsidR="00924EC3" w:rsidRPr="004E23CC">
        <w:rPr>
          <w:rFonts w:ascii="Arial" w:hAnsi="Arial" w:cs="Arial"/>
          <w:sz w:val="22"/>
          <w:szCs w:val="22"/>
          <w:lang w:val="pt-BR"/>
        </w:rPr>
        <w:t>.</w:t>
      </w:r>
    </w:p>
    <w:p w14:paraId="7A093917" w14:textId="77777777" w:rsidR="007B2E03" w:rsidRPr="004E23CC" w:rsidRDefault="007B2E03" w:rsidP="00977D42">
      <w:pPr>
        <w:pStyle w:val="ListParagraph"/>
        <w:rPr>
          <w:rFonts w:ascii="Arial" w:hAnsi="Arial" w:cs="Arial"/>
          <w:sz w:val="22"/>
          <w:szCs w:val="22"/>
          <w:lang w:val="pt-BR"/>
        </w:rPr>
      </w:pPr>
    </w:p>
    <w:p w14:paraId="527E5E44" w14:textId="5722A6E7" w:rsidR="00E96DF5" w:rsidRPr="004E23CC" w:rsidRDefault="007B2E03" w:rsidP="00E96DF5">
      <w:pPr>
        <w:widowControl w:val="0"/>
        <w:numPr>
          <w:ilvl w:val="2"/>
          <w:numId w:val="2"/>
        </w:numPr>
        <w:spacing w:line="276" w:lineRule="auto"/>
        <w:ind w:left="709" w:hanging="709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 xml:space="preserve">Quaisquer descumprimentos às Cláusulas 6.5 e seguintes ensejarão </w:t>
      </w:r>
      <w:r w:rsidR="002C09AB" w:rsidRPr="004E23CC">
        <w:rPr>
          <w:rFonts w:ascii="Arial" w:hAnsi="Arial" w:cs="Arial"/>
          <w:sz w:val="22"/>
          <w:szCs w:val="22"/>
          <w:lang w:val="pt-BR"/>
        </w:rPr>
        <w:t>a incidência de multa moratória não</w:t>
      </w:r>
      <w:r w:rsidR="00BD19C5">
        <w:rPr>
          <w:rFonts w:ascii="Arial" w:hAnsi="Arial" w:cs="Arial"/>
          <w:sz w:val="22"/>
          <w:szCs w:val="22"/>
          <w:lang w:val="pt-BR"/>
        </w:rPr>
        <w:t>-</w:t>
      </w:r>
      <w:r w:rsidR="002C09AB" w:rsidRPr="004E23CC">
        <w:rPr>
          <w:rFonts w:ascii="Arial" w:hAnsi="Arial" w:cs="Arial"/>
          <w:sz w:val="22"/>
          <w:szCs w:val="22"/>
          <w:lang w:val="pt-BR"/>
        </w:rPr>
        <w:t>compensatória no valor de R$ 4.000</w:t>
      </w:r>
      <w:r w:rsidR="000869AD" w:rsidRPr="004E23CC">
        <w:rPr>
          <w:rFonts w:ascii="Arial" w:hAnsi="Arial" w:cs="Arial"/>
          <w:sz w:val="22"/>
          <w:szCs w:val="22"/>
          <w:lang w:val="pt-BR"/>
        </w:rPr>
        <w:t>.000,00 (quatro milhões de reais) no primeiro mês</w:t>
      </w:r>
      <w:r w:rsidR="00CB2E0D" w:rsidRPr="004E23CC">
        <w:rPr>
          <w:rFonts w:ascii="Arial" w:hAnsi="Arial" w:cs="Arial"/>
          <w:sz w:val="22"/>
          <w:szCs w:val="22"/>
          <w:lang w:val="pt-BR"/>
        </w:rPr>
        <w:t>. Persistindo o descumprimento</w:t>
      </w:r>
      <w:r w:rsidR="000677BD" w:rsidRPr="004E23CC">
        <w:rPr>
          <w:rFonts w:ascii="Arial" w:hAnsi="Arial" w:cs="Arial"/>
          <w:sz w:val="22"/>
          <w:szCs w:val="22"/>
          <w:lang w:val="pt-BR"/>
        </w:rPr>
        <w:t xml:space="preserve"> por mais um mês, </w:t>
      </w:r>
      <w:r w:rsidR="004A425F" w:rsidRPr="004E23CC">
        <w:rPr>
          <w:rFonts w:ascii="Arial" w:hAnsi="Arial" w:cs="Arial"/>
          <w:sz w:val="22"/>
          <w:szCs w:val="22"/>
          <w:lang w:val="pt-BR"/>
        </w:rPr>
        <w:t>o valor da multa será aplicado em dobro no mês subsequente, e assim sucessivamente.</w:t>
      </w:r>
      <w:r w:rsidR="00E96DF5" w:rsidRPr="004E23CC">
        <w:rPr>
          <w:rFonts w:ascii="Arial" w:hAnsi="Arial" w:cs="Arial"/>
          <w:sz w:val="22"/>
          <w:szCs w:val="22"/>
          <w:lang w:val="pt-BR"/>
        </w:rPr>
        <w:t xml:space="preserve"> Exemplo: no primeiro mês de descumprimento, R$ 4.000.000,00 (quatro milhões de reais); no segundo mês de descumprimento, R$ 8.000.000,00 (oito milhões de reais); no terceiro mês de descumprimento, R$ 16.000.000,00 (dezesseis milhões de reais); no quarto mês de descumprimento, R$ 32.000.000,00 (trinta e dois milhões de reais); e assim sucessivamente.</w:t>
      </w:r>
    </w:p>
    <w:p w14:paraId="565B8D0F" w14:textId="77777777" w:rsidR="009E57A5" w:rsidRPr="004E23CC" w:rsidRDefault="009E57A5" w:rsidP="00977D42">
      <w:pPr>
        <w:pStyle w:val="ListParagraph"/>
        <w:rPr>
          <w:rFonts w:ascii="Arial" w:hAnsi="Arial" w:cs="Arial"/>
          <w:sz w:val="22"/>
          <w:szCs w:val="22"/>
          <w:lang w:val="pt-BR"/>
        </w:rPr>
      </w:pPr>
    </w:p>
    <w:p w14:paraId="10B4901C" w14:textId="25B0EBFE" w:rsidR="007B2E03" w:rsidRPr="004E23CC" w:rsidRDefault="009E57A5" w:rsidP="00977D42">
      <w:pPr>
        <w:widowControl w:val="0"/>
        <w:numPr>
          <w:ilvl w:val="3"/>
          <w:numId w:val="2"/>
        </w:numPr>
        <w:tabs>
          <w:tab w:val="clear" w:pos="1701"/>
          <w:tab w:val="num" w:pos="1418"/>
        </w:tabs>
        <w:spacing w:line="276" w:lineRule="auto"/>
        <w:ind w:hanging="850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 xml:space="preserve">Os valores previstos na Cláusula 6.5.4 acima serão ajustados pelo </w:t>
      </w:r>
      <w:r w:rsidR="00364AC1" w:rsidRPr="004E23CC">
        <w:rPr>
          <w:rFonts w:ascii="Arial" w:hAnsi="Arial" w:cs="Arial"/>
          <w:sz w:val="22"/>
          <w:szCs w:val="22"/>
          <w:lang w:val="pt-BR"/>
        </w:rPr>
        <w:t>Índice Nacional de Preços ao Consumidor Amplo (IPCA).</w:t>
      </w:r>
    </w:p>
    <w:p w14:paraId="01414082" w14:textId="77777777" w:rsidR="00840E91" w:rsidRPr="004E23CC" w:rsidRDefault="00840E91" w:rsidP="00977D42">
      <w:pPr>
        <w:pStyle w:val="ListParagraph"/>
        <w:widowControl w:val="0"/>
        <w:spacing w:line="276" w:lineRule="auto"/>
        <w:rPr>
          <w:rFonts w:ascii="Arial" w:hAnsi="Arial" w:cs="Arial"/>
          <w:sz w:val="22"/>
          <w:szCs w:val="22"/>
          <w:lang w:val="pt-BR"/>
        </w:rPr>
      </w:pPr>
    </w:p>
    <w:p w14:paraId="05B11E10" w14:textId="77777777" w:rsidR="00EC5DE7" w:rsidRPr="004E23CC" w:rsidRDefault="00496FA5" w:rsidP="00977D42">
      <w:pPr>
        <w:widowControl w:val="0"/>
        <w:numPr>
          <w:ilvl w:val="0"/>
          <w:numId w:val="2"/>
        </w:numPr>
        <w:pBdr>
          <w:bottom w:val="single" w:sz="12" w:space="1" w:color="7F7F7F"/>
        </w:pBdr>
        <w:spacing w:line="276" w:lineRule="auto"/>
        <w:jc w:val="both"/>
        <w:rPr>
          <w:rFonts w:ascii="Arial" w:hAnsi="Arial" w:cs="Arial"/>
          <w:b/>
          <w:bCs/>
          <w:sz w:val="22"/>
          <w:szCs w:val="22"/>
          <w:lang w:val="pt-BR"/>
        </w:rPr>
      </w:pPr>
      <w:r w:rsidRPr="004E23CC">
        <w:rPr>
          <w:rFonts w:ascii="Arial" w:hAnsi="Arial" w:cs="Arial"/>
          <w:b/>
          <w:bCs/>
          <w:sz w:val="22"/>
          <w:szCs w:val="22"/>
          <w:lang w:val="pt-BR"/>
        </w:rPr>
        <w:t xml:space="preserve">Declarações e Garantias </w:t>
      </w:r>
    </w:p>
    <w:p w14:paraId="76DB1072" w14:textId="77777777" w:rsidR="00EC5DE7" w:rsidRPr="004E23CC" w:rsidRDefault="00496FA5" w:rsidP="00977D42">
      <w:pPr>
        <w:widowControl w:val="0"/>
        <w:numPr>
          <w:ilvl w:val="1"/>
          <w:numId w:val="2"/>
        </w:numPr>
        <w:spacing w:line="276" w:lineRule="auto"/>
        <w:ind w:firstLine="0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>As Partes declaram e garantem que:</w:t>
      </w:r>
    </w:p>
    <w:p w14:paraId="4D12CDF0" w14:textId="77777777" w:rsidR="00EC5DE7" w:rsidRPr="004E23CC" w:rsidRDefault="00EC5DE7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65735903" w14:textId="674327E7" w:rsidR="00EC5DE7" w:rsidRPr="00390C3C" w:rsidRDefault="00496FA5" w:rsidP="00390C3C">
      <w:pPr>
        <w:pStyle w:val="ListParagraph"/>
        <w:widowControl w:val="0"/>
        <w:numPr>
          <w:ilvl w:val="0"/>
          <w:numId w:val="30"/>
        </w:numPr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  <w:r w:rsidRPr="00390C3C">
        <w:rPr>
          <w:rFonts w:ascii="Arial" w:hAnsi="Arial" w:cs="Arial"/>
          <w:sz w:val="22"/>
          <w:szCs w:val="22"/>
          <w:lang w:val="pt-BR"/>
        </w:rPr>
        <w:t>a Licenciante, a Licenciada e seus respectivos representantes legais possuem plena capacidade e legitimidade para celebrar e consumar este Contrato, para cumprir todas as obrigações nele assumidas e para realizar todas as operações nele estabelecidas, tendo adotado todas as medidas e obtido todas as autorizações de natureza societária necessárias para a celebração e consumação do Contrato, para a realização de todas as operações nele estabelecidas e para o cumprimento de todas as obrigações ora assumidas;</w:t>
      </w:r>
    </w:p>
    <w:p w14:paraId="3E49C368" w14:textId="77777777" w:rsidR="00DB3D42" w:rsidRPr="004E23CC" w:rsidRDefault="00DB3D42" w:rsidP="00977D42">
      <w:pPr>
        <w:widowControl w:val="0"/>
        <w:spacing w:line="276" w:lineRule="auto"/>
        <w:ind w:left="709"/>
        <w:jc w:val="both"/>
        <w:rPr>
          <w:rFonts w:ascii="Arial" w:hAnsi="Arial" w:cs="Arial"/>
          <w:sz w:val="22"/>
          <w:szCs w:val="22"/>
          <w:lang w:val="pt-BR"/>
        </w:rPr>
      </w:pPr>
    </w:p>
    <w:p w14:paraId="152AA65A" w14:textId="77777777" w:rsidR="00EC5DE7" w:rsidRPr="004E23CC" w:rsidRDefault="00496FA5" w:rsidP="00390C3C">
      <w:pPr>
        <w:pStyle w:val="ListParagraph"/>
        <w:widowControl w:val="0"/>
        <w:numPr>
          <w:ilvl w:val="0"/>
          <w:numId w:val="30"/>
        </w:numPr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>este Contrato constitui uma obrigação válida e legalmente vinculante, sendo exequível perante as Partes em conformidade com os seus termos;</w:t>
      </w:r>
    </w:p>
    <w:p w14:paraId="28CD93DC" w14:textId="77777777" w:rsidR="00DB3D42" w:rsidRPr="004E23CC" w:rsidRDefault="00DB3D42" w:rsidP="00977D42">
      <w:pPr>
        <w:pStyle w:val="ListParagraph"/>
        <w:rPr>
          <w:rFonts w:ascii="Arial" w:hAnsi="Arial" w:cs="Arial"/>
          <w:sz w:val="22"/>
          <w:szCs w:val="22"/>
          <w:lang w:val="pt-BR"/>
        </w:rPr>
      </w:pPr>
    </w:p>
    <w:p w14:paraId="203C9181" w14:textId="4295CBB7" w:rsidR="00EC5DE7" w:rsidRPr="004E23CC" w:rsidRDefault="00496FA5" w:rsidP="00390C3C">
      <w:pPr>
        <w:pStyle w:val="ListParagraph"/>
        <w:widowControl w:val="0"/>
        <w:numPr>
          <w:ilvl w:val="0"/>
          <w:numId w:val="30"/>
        </w:numPr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 xml:space="preserve">a celebração e cumprimento deste Contrato pelas Partes e a consumação das operações aqui contempladas (a) não violam ou implicam na violação de nenhuma Lei aplicável às Partes; </w:t>
      </w:r>
      <w:r w:rsidR="00C6329B" w:rsidRPr="004E23CC">
        <w:rPr>
          <w:rFonts w:ascii="Arial" w:hAnsi="Arial" w:cs="Arial"/>
          <w:sz w:val="22"/>
          <w:szCs w:val="22"/>
          <w:lang w:val="pt-BR"/>
        </w:rPr>
        <w:t xml:space="preserve">e 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(b) não violam ou implicam na violação de nenhuma </w:t>
      </w:r>
      <w:r w:rsidRPr="004E23CC">
        <w:rPr>
          <w:rFonts w:ascii="Arial" w:hAnsi="Arial" w:cs="Arial"/>
          <w:sz w:val="22"/>
          <w:szCs w:val="22"/>
          <w:lang w:val="pt-BR"/>
        </w:rPr>
        <w:lastRenderedPageBreak/>
        <w:t xml:space="preserve">disposição dos atos constitutivos e societários das Partes, nem com eles conflitam; </w:t>
      </w:r>
    </w:p>
    <w:p w14:paraId="62353EA2" w14:textId="77777777" w:rsidR="00DB3D42" w:rsidRPr="004E23CC" w:rsidRDefault="00DB3D42" w:rsidP="00977D42">
      <w:pPr>
        <w:widowControl w:val="0"/>
        <w:spacing w:line="276" w:lineRule="auto"/>
        <w:ind w:left="709"/>
        <w:jc w:val="both"/>
        <w:rPr>
          <w:rFonts w:ascii="Arial" w:hAnsi="Arial" w:cs="Arial"/>
          <w:sz w:val="22"/>
          <w:szCs w:val="22"/>
          <w:lang w:val="pt-BR"/>
        </w:rPr>
      </w:pPr>
    </w:p>
    <w:p w14:paraId="4EA6CE4A" w14:textId="4C6FB151" w:rsidR="00EC5DE7" w:rsidRPr="004E23CC" w:rsidRDefault="00496FA5" w:rsidP="00390C3C">
      <w:pPr>
        <w:pStyle w:val="ListParagraph"/>
        <w:widowControl w:val="0"/>
        <w:numPr>
          <w:ilvl w:val="0"/>
          <w:numId w:val="30"/>
        </w:numPr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>não é necessário nenhum consentimento, permissão, aprovação, dispensa ou autorização de qualquer autoridade governamental, regulatória ou administrativa, ou, ainda, qualquer corte, tribunal ou órgão judicial ou arbitral, federal, estadual ou municipal, para a celebração deste Contrato pelas Partes nem para a implementação das operações aqui previstas e para o cumprimento das obrigações aqui estabelecidas;</w:t>
      </w:r>
    </w:p>
    <w:p w14:paraId="27DBFA32" w14:textId="77777777" w:rsidR="00DB3D42" w:rsidRPr="004E23CC" w:rsidRDefault="00DB3D42" w:rsidP="00977D42">
      <w:pPr>
        <w:pStyle w:val="ListParagraph"/>
        <w:rPr>
          <w:rFonts w:ascii="Arial" w:hAnsi="Arial" w:cs="Arial"/>
          <w:sz w:val="22"/>
          <w:szCs w:val="22"/>
          <w:lang w:val="pt-BR"/>
        </w:rPr>
      </w:pPr>
    </w:p>
    <w:p w14:paraId="69AE9FD5" w14:textId="0809CEA7" w:rsidR="00FF0923" w:rsidRDefault="00496FA5" w:rsidP="00390C3C">
      <w:pPr>
        <w:pStyle w:val="ListParagraph"/>
        <w:widowControl w:val="0"/>
        <w:numPr>
          <w:ilvl w:val="0"/>
          <w:numId w:val="30"/>
        </w:numPr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>a Licenciante é a proprietária das Marcas e tem total direito, poder e autoridade para celebrar este Contrato e cumprir todas as obrigações assumidas</w:t>
      </w:r>
      <w:r w:rsidR="00FE396C" w:rsidRPr="004E23CC">
        <w:rPr>
          <w:rFonts w:ascii="Arial" w:hAnsi="Arial" w:cs="Arial"/>
          <w:sz w:val="22"/>
          <w:szCs w:val="22"/>
          <w:lang w:val="pt-BR"/>
        </w:rPr>
        <w:t xml:space="preserve">, não representando qualquer violação </w:t>
      </w:r>
      <w:r w:rsidR="00BC2122" w:rsidRPr="004E23CC">
        <w:rPr>
          <w:rFonts w:ascii="Arial" w:hAnsi="Arial" w:cs="Arial"/>
          <w:sz w:val="22"/>
          <w:szCs w:val="22"/>
          <w:lang w:val="pt-BR"/>
        </w:rPr>
        <w:t>a</w:t>
      </w:r>
      <w:r w:rsidR="00FE396C" w:rsidRPr="004E23CC">
        <w:rPr>
          <w:rFonts w:ascii="Arial" w:hAnsi="Arial" w:cs="Arial"/>
          <w:sz w:val="22"/>
          <w:szCs w:val="22"/>
          <w:lang w:val="pt-BR"/>
        </w:rPr>
        <w:t xml:space="preserve"> direito de terceiros</w:t>
      </w:r>
      <w:r w:rsidR="00FF0923" w:rsidRPr="004E23CC">
        <w:rPr>
          <w:rFonts w:ascii="Arial" w:hAnsi="Arial" w:cs="Arial"/>
          <w:sz w:val="22"/>
          <w:szCs w:val="22"/>
          <w:lang w:val="pt-BR"/>
        </w:rPr>
        <w:t>;</w:t>
      </w:r>
      <w:r w:rsidR="00390C3C">
        <w:rPr>
          <w:rFonts w:ascii="Arial" w:hAnsi="Arial" w:cs="Arial"/>
          <w:sz w:val="22"/>
          <w:szCs w:val="22"/>
          <w:lang w:val="pt-BR"/>
        </w:rPr>
        <w:t xml:space="preserve"> e</w:t>
      </w:r>
    </w:p>
    <w:p w14:paraId="51D7F9D8" w14:textId="77777777" w:rsidR="00390C3C" w:rsidRPr="00390C3C" w:rsidRDefault="00390C3C" w:rsidP="00390C3C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1D968A44" w14:textId="77777777" w:rsidR="00EC5DE7" w:rsidRPr="004E23CC" w:rsidRDefault="00FF0923" w:rsidP="00390C3C">
      <w:pPr>
        <w:pStyle w:val="ListParagraph"/>
        <w:widowControl w:val="0"/>
        <w:numPr>
          <w:ilvl w:val="0"/>
          <w:numId w:val="30"/>
        </w:numPr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>a Licenciada declara ciência plena de que as Marcas objeto deste Contrato são licenciadas na forma que atualmente se encontram e que eventuais alterações futuras, incluindo, mas não se limitando, a declarações de nulidade judicial ou administrativa e/ou declarações de caducidade judicial ou administrativa não implicarão em descumprimento contratual por parte da Licenciante.</w:t>
      </w:r>
      <w:r w:rsidR="00496FA5" w:rsidRPr="004E23CC">
        <w:rPr>
          <w:rFonts w:ascii="Arial" w:hAnsi="Arial" w:cs="Arial"/>
          <w:sz w:val="22"/>
          <w:szCs w:val="22"/>
          <w:lang w:val="pt-BR"/>
        </w:rPr>
        <w:t xml:space="preserve"> </w:t>
      </w:r>
    </w:p>
    <w:p w14:paraId="07024159" w14:textId="77777777" w:rsidR="00EC5DE7" w:rsidRPr="004E23CC" w:rsidRDefault="00EC5DE7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u w:val="single"/>
          <w:lang w:val="pt-BR"/>
        </w:rPr>
      </w:pPr>
    </w:p>
    <w:p w14:paraId="7C919652" w14:textId="654802DE" w:rsidR="00EC5DE7" w:rsidRPr="004E23CC" w:rsidRDefault="00496FA5" w:rsidP="00977D42">
      <w:pPr>
        <w:widowControl w:val="0"/>
        <w:numPr>
          <w:ilvl w:val="0"/>
          <w:numId w:val="2"/>
        </w:numPr>
        <w:pBdr>
          <w:bottom w:val="single" w:sz="12" w:space="1" w:color="7F7F7F"/>
        </w:pBdr>
        <w:spacing w:line="276" w:lineRule="auto"/>
        <w:jc w:val="both"/>
        <w:rPr>
          <w:rFonts w:ascii="Arial" w:hAnsi="Arial" w:cs="Arial"/>
          <w:b/>
          <w:bCs/>
          <w:sz w:val="22"/>
          <w:szCs w:val="22"/>
          <w:lang w:val="pt-BR"/>
        </w:rPr>
      </w:pPr>
      <w:r w:rsidRPr="004E23CC">
        <w:rPr>
          <w:rFonts w:ascii="Arial" w:hAnsi="Arial" w:cs="Arial"/>
          <w:b/>
          <w:bCs/>
          <w:sz w:val="22"/>
          <w:szCs w:val="22"/>
          <w:lang w:val="pt-BR"/>
        </w:rPr>
        <w:t xml:space="preserve">Disposições </w:t>
      </w:r>
      <w:r w:rsidR="00461BC4" w:rsidRPr="004E23CC">
        <w:rPr>
          <w:rFonts w:ascii="Arial" w:hAnsi="Arial" w:cs="Arial"/>
          <w:b/>
          <w:bCs/>
          <w:sz w:val="22"/>
          <w:szCs w:val="22"/>
          <w:lang w:val="pt-BR"/>
        </w:rPr>
        <w:t>Gerais</w:t>
      </w:r>
    </w:p>
    <w:p w14:paraId="7840C152" w14:textId="51694F02" w:rsidR="00EC5DE7" w:rsidRPr="004E23CC" w:rsidRDefault="00496FA5" w:rsidP="00977D42">
      <w:pPr>
        <w:widowControl w:val="0"/>
        <w:numPr>
          <w:ilvl w:val="1"/>
          <w:numId w:val="2"/>
        </w:numPr>
        <w:tabs>
          <w:tab w:val="clear" w:pos="709"/>
        </w:tabs>
        <w:spacing w:line="276" w:lineRule="auto"/>
        <w:ind w:firstLine="0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 xml:space="preserve">Na execução deste Contrato, as Partes </w:t>
      </w:r>
      <w:r w:rsidR="00016B27" w:rsidRPr="004E23CC">
        <w:rPr>
          <w:rFonts w:ascii="Arial" w:hAnsi="Arial" w:cs="Arial"/>
          <w:sz w:val="22"/>
          <w:szCs w:val="22"/>
          <w:lang w:val="pt-BR"/>
        </w:rPr>
        <w:t xml:space="preserve">devem resguardar o sigilo e a confidencialidade das informações nele contidas, restringindo sua divulgação exclusivamente às hipóteses exigidas por lei ou norma infralegal, ou ainda no que for necessário para a execução de seu objeto, </w:t>
      </w:r>
      <w:r w:rsidR="00963D49" w:rsidRPr="004E23CC">
        <w:rPr>
          <w:rFonts w:ascii="Arial" w:hAnsi="Arial" w:cs="Arial"/>
          <w:sz w:val="22"/>
          <w:szCs w:val="22"/>
          <w:lang w:val="pt-BR"/>
        </w:rPr>
        <w:t xml:space="preserve">sendo que </w:t>
      </w:r>
      <w:r w:rsidR="00016B27" w:rsidRPr="004E23CC">
        <w:rPr>
          <w:rFonts w:ascii="Arial" w:hAnsi="Arial" w:cs="Arial"/>
          <w:sz w:val="22"/>
          <w:szCs w:val="22"/>
          <w:lang w:val="pt-BR"/>
        </w:rPr>
        <w:t xml:space="preserve">em qualquer hipótese </w:t>
      </w:r>
      <w:r w:rsidR="00963D49" w:rsidRPr="004E23CC">
        <w:rPr>
          <w:rFonts w:ascii="Arial" w:hAnsi="Arial" w:cs="Arial"/>
          <w:sz w:val="22"/>
          <w:szCs w:val="22"/>
          <w:lang w:val="pt-BR"/>
        </w:rPr>
        <w:t xml:space="preserve">a divulgação será </w:t>
      </w:r>
      <w:r w:rsidR="00016B27" w:rsidRPr="004E23CC">
        <w:rPr>
          <w:rFonts w:ascii="Arial" w:hAnsi="Arial" w:cs="Arial"/>
          <w:sz w:val="22"/>
          <w:szCs w:val="22"/>
          <w:lang w:val="pt-BR"/>
        </w:rPr>
        <w:t xml:space="preserve">sempre </w:t>
      </w:r>
      <w:r w:rsidR="00963D49" w:rsidRPr="004E23CC">
        <w:rPr>
          <w:rFonts w:ascii="Arial" w:hAnsi="Arial" w:cs="Arial"/>
          <w:sz w:val="22"/>
          <w:szCs w:val="22"/>
          <w:lang w:val="pt-BR"/>
        </w:rPr>
        <w:t>limitada à</w:t>
      </w:r>
      <w:r w:rsidR="00016B27" w:rsidRPr="004E23CC">
        <w:rPr>
          <w:rFonts w:ascii="Arial" w:hAnsi="Arial" w:cs="Arial"/>
          <w:sz w:val="22"/>
          <w:szCs w:val="22"/>
          <w:lang w:val="pt-BR"/>
        </w:rPr>
        <w:t xml:space="preserve"> extensão estritamente necessária</w:t>
      </w:r>
      <w:r w:rsidRPr="004E23CC">
        <w:rPr>
          <w:rFonts w:ascii="Arial" w:hAnsi="Arial" w:cs="Arial"/>
          <w:sz w:val="22"/>
          <w:szCs w:val="22"/>
          <w:lang w:val="pt-BR"/>
        </w:rPr>
        <w:t>.</w:t>
      </w:r>
    </w:p>
    <w:p w14:paraId="6745589A" w14:textId="77777777" w:rsidR="00EC5DE7" w:rsidRPr="004E23CC" w:rsidRDefault="00EC5DE7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6A6508D9" w14:textId="7EC491E9" w:rsidR="00EC5DE7" w:rsidRPr="004E23CC" w:rsidRDefault="00496FA5" w:rsidP="00977D42">
      <w:pPr>
        <w:widowControl w:val="0"/>
        <w:numPr>
          <w:ilvl w:val="1"/>
          <w:numId w:val="2"/>
        </w:numPr>
        <w:spacing w:line="276" w:lineRule="auto"/>
        <w:ind w:firstLine="0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 xml:space="preserve">Este Contrato e suas cláusulas não constituem nenhum vínculo ou parceria </w:t>
      </w:r>
      <w:r w:rsidR="00394346" w:rsidRPr="004E23CC">
        <w:rPr>
          <w:rFonts w:ascii="Arial" w:hAnsi="Arial" w:cs="Arial"/>
          <w:sz w:val="22"/>
          <w:szCs w:val="22"/>
          <w:lang w:val="pt-BR"/>
        </w:rPr>
        <w:t>entre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a Licenciante e a Licenciada, </w:t>
      </w:r>
      <w:r w:rsidR="00394346" w:rsidRPr="004E23CC">
        <w:rPr>
          <w:rFonts w:ascii="Arial" w:hAnsi="Arial" w:cs="Arial"/>
          <w:sz w:val="22"/>
          <w:szCs w:val="22"/>
          <w:lang w:val="pt-BR"/>
        </w:rPr>
        <w:t>de</w:t>
      </w:r>
      <w:r w:rsidR="00063322" w:rsidRPr="004E23CC">
        <w:rPr>
          <w:rFonts w:ascii="Arial" w:hAnsi="Arial" w:cs="Arial"/>
          <w:sz w:val="22"/>
          <w:szCs w:val="22"/>
          <w:lang w:val="pt-BR"/>
        </w:rPr>
        <w:t xml:space="preserve"> </w:t>
      </w:r>
      <w:r w:rsidR="00394346" w:rsidRPr="004E23CC">
        <w:rPr>
          <w:rFonts w:ascii="Arial" w:hAnsi="Arial" w:cs="Arial"/>
          <w:sz w:val="22"/>
          <w:szCs w:val="22"/>
          <w:lang w:val="pt-BR"/>
        </w:rPr>
        <w:t>modo que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nenhuma delas terá qualquer direito ou autoridade para celebrar contratos ou para assumir ou criar obrigações de qualquer tipo, expressas ou implícitas, em nome da outra parte ou para obrigar a outra parte em qualquer aspecto que seja.</w:t>
      </w:r>
    </w:p>
    <w:p w14:paraId="4111652B" w14:textId="77777777" w:rsidR="00EC5DE7" w:rsidRPr="004E23CC" w:rsidRDefault="00EC5DE7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5362F185" w14:textId="23DE2A66" w:rsidR="00EC5DE7" w:rsidRPr="004E23CC" w:rsidRDefault="00496FA5" w:rsidP="00977D42">
      <w:pPr>
        <w:widowControl w:val="0"/>
        <w:numPr>
          <w:ilvl w:val="1"/>
          <w:numId w:val="2"/>
        </w:numPr>
        <w:spacing w:line="276" w:lineRule="auto"/>
        <w:ind w:firstLine="0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>A falha por qualquer das Partes do presente instrumento de exigir, a qualquer momento, o desempenho rígido pela outra de qualquer dos termos, compromissos ou condições aqui estabelecidos não deverá ser interpretada como novação, renúncia ou desistência de quaisquer dos seus direitos, e cada parte pode, a qualquer momento, exigir o cumprimento rigoroso e completo pela outra de todos os termos, cláusulas e condições deste Contrato.</w:t>
      </w:r>
    </w:p>
    <w:p w14:paraId="15D85F6C" w14:textId="77777777" w:rsidR="00EC5DE7" w:rsidRPr="004E23CC" w:rsidRDefault="00EC5DE7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28D17F7D" w14:textId="77777777" w:rsidR="00EC5DE7" w:rsidRPr="004E23CC" w:rsidRDefault="00496FA5" w:rsidP="00977D42">
      <w:pPr>
        <w:widowControl w:val="0"/>
        <w:numPr>
          <w:ilvl w:val="1"/>
          <w:numId w:val="2"/>
        </w:numPr>
        <w:spacing w:line="276" w:lineRule="auto"/>
        <w:ind w:firstLine="0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>Se qualquer termo, disposição, cláusula ou condição deste Contrato for considerado inválido, nulo ou inexequível, o restante das disposições permanecerá em plena vigência e efeito e não deverá, de maneira alguma, ser afetada, prejudicada ou invalidada, e as Partes deverão negociar de boa-fé para substituir a disposição nula ou inexequível por uma válida e exequível, que assegure, na medida do possível, o mesmo efeito comercial da original.</w:t>
      </w:r>
    </w:p>
    <w:p w14:paraId="08149C4E" w14:textId="77777777" w:rsidR="00EC5DE7" w:rsidRPr="004E23CC" w:rsidRDefault="00EC5DE7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19BD112A" w14:textId="5B8618E8" w:rsidR="00EC5DE7" w:rsidRPr="004E23CC" w:rsidRDefault="00496FA5" w:rsidP="00977D42">
      <w:pPr>
        <w:widowControl w:val="0"/>
        <w:numPr>
          <w:ilvl w:val="1"/>
          <w:numId w:val="2"/>
        </w:numPr>
        <w:spacing w:line="276" w:lineRule="auto"/>
        <w:ind w:firstLine="0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>Este Contrato contém o entendimento e acordo total em relação aos negócios aqui contemplados por e entre as Partes e não há compromissos, cláusulas ou assunções, exceto os aqui especificados. Este Contrato não deverá ser alterado ou modificado, exceto por termo aditivo devidamente assinado pelas Partes.</w:t>
      </w:r>
    </w:p>
    <w:p w14:paraId="05482DE9" w14:textId="77777777" w:rsidR="00EC5DE7" w:rsidRPr="004E23CC" w:rsidRDefault="00EC5DE7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3D15F938" w14:textId="77777777" w:rsidR="00EC5DE7" w:rsidRPr="004E23CC" w:rsidRDefault="00496FA5" w:rsidP="00977D42">
      <w:pPr>
        <w:widowControl w:val="0"/>
        <w:numPr>
          <w:ilvl w:val="1"/>
          <w:numId w:val="2"/>
        </w:numPr>
        <w:spacing w:line="276" w:lineRule="auto"/>
        <w:ind w:firstLine="0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>Os títulos neste Contrato são inseridos apenas para referência e não se aplicarão para reger, limitar, modificar ou interpretar este Contrato ou de outra forma terão qualquer efeito legal.</w:t>
      </w:r>
    </w:p>
    <w:p w14:paraId="0F06AE51" w14:textId="77777777" w:rsidR="00EC5DE7" w:rsidRPr="004E23CC" w:rsidRDefault="00EC5DE7" w:rsidP="00977D42">
      <w:pPr>
        <w:pStyle w:val="ListParagraph"/>
        <w:widowControl w:val="0"/>
        <w:spacing w:line="276" w:lineRule="auto"/>
        <w:rPr>
          <w:rFonts w:ascii="Arial" w:hAnsi="Arial" w:cs="Arial"/>
          <w:sz w:val="22"/>
          <w:szCs w:val="22"/>
          <w:lang w:val="pt-BR"/>
        </w:rPr>
      </w:pPr>
    </w:p>
    <w:p w14:paraId="0E5A0C28" w14:textId="05F5446C" w:rsidR="00EC5DE7" w:rsidRPr="004E23CC" w:rsidRDefault="00496FA5" w:rsidP="00977D42">
      <w:pPr>
        <w:widowControl w:val="0"/>
        <w:numPr>
          <w:ilvl w:val="1"/>
          <w:numId w:val="2"/>
        </w:numPr>
        <w:spacing w:line="276" w:lineRule="auto"/>
        <w:ind w:firstLine="0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 xml:space="preserve">Todas as comunicações, relatórios, aprovações, pedidos, demandas e notificações exigidos ou permitidos por este Contrato serão consideradas eficazes quando entregues pessoalmente ou quando enviadas por correio ou e-mail (desde que seu recebimento seja confirmado pela Parte destinatária) aos endereços indicados </w:t>
      </w:r>
      <w:r w:rsidR="00461BC4" w:rsidRPr="004E23CC">
        <w:rPr>
          <w:rFonts w:ascii="Arial" w:hAnsi="Arial" w:cs="Arial"/>
          <w:sz w:val="22"/>
          <w:szCs w:val="22"/>
          <w:lang w:val="pt-BR"/>
        </w:rPr>
        <w:t>abaixo:</w:t>
      </w:r>
    </w:p>
    <w:p w14:paraId="474C9406" w14:textId="77777777" w:rsidR="00461BC4" w:rsidRPr="004E23CC" w:rsidRDefault="00461BC4" w:rsidP="00977D42">
      <w:pPr>
        <w:pStyle w:val="ListParagraph"/>
        <w:widowControl w:val="0"/>
        <w:spacing w:line="276" w:lineRule="auto"/>
        <w:rPr>
          <w:rFonts w:ascii="Arial" w:hAnsi="Arial" w:cs="Arial"/>
          <w:sz w:val="22"/>
          <w:szCs w:val="22"/>
          <w:lang w:val="pt-BR"/>
        </w:rPr>
      </w:pPr>
    </w:p>
    <w:p w14:paraId="61A30D92" w14:textId="5CFAF8F1" w:rsidR="00461BC4" w:rsidRPr="00AF4288" w:rsidRDefault="00461BC4" w:rsidP="00AF4288">
      <w:pPr>
        <w:pStyle w:val="ListParagraph"/>
        <w:widowControl w:val="0"/>
        <w:numPr>
          <w:ilvl w:val="0"/>
          <w:numId w:val="31"/>
        </w:numPr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  <w:r w:rsidRPr="00AF4288">
        <w:rPr>
          <w:rFonts w:ascii="Arial" w:hAnsi="Arial" w:cs="Arial"/>
          <w:sz w:val="22"/>
          <w:szCs w:val="22"/>
          <w:lang w:val="pt-BR"/>
        </w:rPr>
        <w:t>Se para a Licenciante:</w:t>
      </w:r>
    </w:p>
    <w:p w14:paraId="0A79F7CE" w14:textId="77777777" w:rsidR="00461BC4" w:rsidRPr="004E23CC" w:rsidRDefault="00461BC4" w:rsidP="00977D42">
      <w:pPr>
        <w:widowControl w:val="0"/>
        <w:spacing w:line="276" w:lineRule="auto"/>
        <w:ind w:left="709"/>
        <w:jc w:val="both"/>
        <w:rPr>
          <w:rFonts w:ascii="Arial" w:hAnsi="Arial" w:cs="Arial"/>
          <w:sz w:val="22"/>
          <w:szCs w:val="22"/>
          <w:lang w:val="pt-BR"/>
        </w:rPr>
      </w:pPr>
    </w:p>
    <w:p w14:paraId="271A8C80" w14:textId="592EF0E0" w:rsidR="00461BC4" w:rsidRPr="00EF1909" w:rsidRDefault="00461BC4" w:rsidP="00977D42">
      <w:pPr>
        <w:widowControl w:val="0"/>
        <w:spacing w:line="276" w:lineRule="auto"/>
        <w:ind w:left="709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 xml:space="preserve">Endereço: </w:t>
      </w:r>
      <w:r w:rsidR="00EF1909" w:rsidRPr="00EF1909">
        <w:rPr>
          <w:rFonts w:ascii="Arial" w:hAnsi="Arial" w:cs="Arial"/>
          <w:sz w:val="22"/>
          <w:szCs w:val="22"/>
          <w:lang w:val="pt-BR"/>
        </w:rPr>
        <w:t>Rua Jangadeiros, 48, Ipanema, Rio de Janeiro/RJ</w:t>
      </w:r>
    </w:p>
    <w:p w14:paraId="408CD833" w14:textId="77777777" w:rsidR="00461BC4" w:rsidRPr="004E23CC" w:rsidRDefault="00461BC4" w:rsidP="00977D42">
      <w:pPr>
        <w:widowControl w:val="0"/>
        <w:spacing w:line="276" w:lineRule="auto"/>
        <w:ind w:left="709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>E-mail: [</w:t>
      </w:r>
      <w:r w:rsidRPr="004E23CC">
        <w:rPr>
          <w:rFonts w:ascii="Arial" w:hAnsi="Arial" w:cs="Arial"/>
          <w:sz w:val="22"/>
          <w:szCs w:val="22"/>
          <w:highlight w:val="lightGray"/>
          <w:lang w:val="pt-BR"/>
        </w:rPr>
        <w:sym w:font="Symbol" w:char="F0B7"/>
      </w:r>
      <w:r w:rsidRPr="004E23CC">
        <w:rPr>
          <w:rFonts w:ascii="Arial" w:hAnsi="Arial" w:cs="Arial"/>
          <w:sz w:val="22"/>
          <w:szCs w:val="22"/>
          <w:lang w:val="pt-BR"/>
        </w:rPr>
        <w:t>]</w:t>
      </w:r>
      <w:r w:rsidRPr="004E23CC" w:rsidDel="004B1C60">
        <w:rPr>
          <w:rFonts w:ascii="Arial" w:hAnsi="Arial" w:cs="Arial"/>
          <w:sz w:val="22"/>
          <w:szCs w:val="22"/>
          <w:lang w:val="pt-BR"/>
        </w:rPr>
        <w:t xml:space="preserve"> </w:t>
      </w:r>
    </w:p>
    <w:p w14:paraId="448725C0" w14:textId="764F043A" w:rsidR="00461BC4" w:rsidRPr="004E23CC" w:rsidRDefault="00461BC4" w:rsidP="00977D42">
      <w:pPr>
        <w:widowControl w:val="0"/>
        <w:spacing w:line="276" w:lineRule="auto"/>
        <w:ind w:left="709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>A/C: [</w:t>
      </w:r>
      <w:r w:rsidRPr="004E23CC">
        <w:rPr>
          <w:rFonts w:ascii="Arial" w:hAnsi="Arial" w:cs="Arial"/>
          <w:sz w:val="22"/>
          <w:szCs w:val="22"/>
          <w:highlight w:val="lightGray"/>
          <w:lang w:val="pt-BR"/>
        </w:rPr>
        <w:sym w:font="Symbol" w:char="F0B7"/>
      </w:r>
      <w:r w:rsidRPr="004E23CC">
        <w:rPr>
          <w:rFonts w:ascii="Arial" w:hAnsi="Arial" w:cs="Arial"/>
          <w:sz w:val="22"/>
          <w:szCs w:val="22"/>
          <w:lang w:val="pt-BR"/>
        </w:rPr>
        <w:t>]</w:t>
      </w:r>
    </w:p>
    <w:p w14:paraId="641DA6C1" w14:textId="77777777" w:rsidR="00461BC4" w:rsidRPr="004E23CC" w:rsidRDefault="00461BC4" w:rsidP="00977D42">
      <w:pPr>
        <w:widowControl w:val="0"/>
        <w:spacing w:line="276" w:lineRule="auto"/>
        <w:ind w:left="709"/>
        <w:jc w:val="both"/>
        <w:rPr>
          <w:rFonts w:ascii="Arial" w:hAnsi="Arial" w:cs="Arial"/>
          <w:sz w:val="22"/>
          <w:szCs w:val="22"/>
          <w:lang w:val="pt-BR"/>
        </w:rPr>
      </w:pPr>
    </w:p>
    <w:p w14:paraId="5CA9D38D" w14:textId="1FAA4AD1" w:rsidR="00461BC4" w:rsidRPr="004E23CC" w:rsidRDefault="00461BC4" w:rsidP="00AF4288">
      <w:pPr>
        <w:pStyle w:val="ListParagraph"/>
        <w:widowControl w:val="0"/>
        <w:numPr>
          <w:ilvl w:val="0"/>
          <w:numId w:val="31"/>
        </w:numPr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>Se para a Licenciada:</w:t>
      </w:r>
    </w:p>
    <w:p w14:paraId="368AC0F4" w14:textId="77777777" w:rsidR="00461BC4" w:rsidRPr="004E23CC" w:rsidRDefault="00461BC4" w:rsidP="00977D42">
      <w:pPr>
        <w:widowControl w:val="0"/>
        <w:spacing w:line="276" w:lineRule="auto"/>
        <w:ind w:left="709"/>
        <w:jc w:val="both"/>
        <w:rPr>
          <w:rFonts w:ascii="Arial" w:hAnsi="Arial" w:cs="Arial"/>
          <w:sz w:val="22"/>
          <w:szCs w:val="22"/>
          <w:lang w:val="pt-BR"/>
        </w:rPr>
      </w:pPr>
    </w:p>
    <w:p w14:paraId="6BE874DA" w14:textId="644013B3" w:rsidR="00461BC4" w:rsidRPr="004E23CC" w:rsidRDefault="00461BC4" w:rsidP="00977D42">
      <w:pPr>
        <w:widowControl w:val="0"/>
        <w:spacing w:line="276" w:lineRule="auto"/>
        <w:ind w:left="709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 xml:space="preserve">Endereço: </w:t>
      </w:r>
      <w:r w:rsidR="00EC08CB" w:rsidRPr="004E23CC">
        <w:rPr>
          <w:rFonts w:ascii="Arial" w:hAnsi="Arial" w:cs="Arial"/>
          <w:sz w:val="22"/>
          <w:szCs w:val="22"/>
          <w:lang w:val="pt-BR"/>
        </w:rPr>
        <w:t>Rua Casa do Ator, nº 919, Vila Olímpia, CEP 04546-003</w:t>
      </w:r>
      <w:r w:rsidR="00CB48F8" w:rsidRPr="004E23CC">
        <w:rPr>
          <w:rFonts w:ascii="Arial" w:hAnsi="Arial" w:cs="Arial"/>
          <w:sz w:val="22"/>
          <w:szCs w:val="22"/>
          <w:lang w:val="pt-BR"/>
        </w:rPr>
        <w:t>, São Paulo, Estado de São Paulo</w:t>
      </w:r>
      <w:r w:rsidR="00CB48F8" w:rsidRPr="004E23CC" w:rsidDel="00876F89">
        <w:rPr>
          <w:rFonts w:ascii="Arial" w:hAnsi="Arial" w:cs="Arial"/>
          <w:sz w:val="22"/>
          <w:szCs w:val="22"/>
          <w:lang w:val="pt-BR"/>
        </w:rPr>
        <w:t xml:space="preserve"> </w:t>
      </w:r>
    </w:p>
    <w:p w14:paraId="4FD7B47F" w14:textId="2FCC89C9" w:rsidR="00461BC4" w:rsidRPr="004E23CC" w:rsidRDefault="00461BC4" w:rsidP="00977D42">
      <w:pPr>
        <w:widowControl w:val="0"/>
        <w:spacing w:line="276" w:lineRule="auto"/>
        <w:ind w:left="709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 xml:space="preserve">E-mail: </w:t>
      </w:r>
      <w:r w:rsidR="00CB48F8" w:rsidRPr="004E23CC">
        <w:rPr>
          <w:rFonts w:ascii="Arial" w:hAnsi="Arial" w:cs="Arial"/>
          <w:sz w:val="22"/>
          <w:szCs w:val="22"/>
          <w:lang w:val="pt-BR"/>
        </w:rPr>
        <w:t>ld-juridico@vtal.com e juridico.societario@vtal.com</w:t>
      </w:r>
    </w:p>
    <w:p w14:paraId="5742D7A1" w14:textId="13547313" w:rsidR="00461BC4" w:rsidRPr="004E23CC" w:rsidRDefault="00461BC4" w:rsidP="00977D42">
      <w:pPr>
        <w:widowControl w:val="0"/>
        <w:spacing w:line="276" w:lineRule="auto"/>
        <w:ind w:left="709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 xml:space="preserve">A/C: </w:t>
      </w:r>
      <w:r w:rsidR="007D31C3" w:rsidRPr="004E23CC">
        <w:rPr>
          <w:rFonts w:ascii="Arial" w:hAnsi="Arial" w:cs="Arial"/>
          <w:sz w:val="22"/>
          <w:szCs w:val="22"/>
          <w:lang w:val="pt-BR"/>
        </w:rPr>
        <w:t xml:space="preserve">José Miguel Vilela Júnior </w:t>
      </w:r>
    </w:p>
    <w:p w14:paraId="7F4B23E2" w14:textId="77777777" w:rsidR="0052502C" w:rsidRPr="004E23CC" w:rsidRDefault="0052502C" w:rsidP="00977D42">
      <w:pPr>
        <w:widowControl w:val="0"/>
        <w:spacing w:line="276" w:lineRule="auto"/>
        <w:ind w:left="709"/>
        <w:jc w:val="both"/>
        <w:rPr>
          <w:rFonts w:ascii="Arial" w:hAnsi="Arial" w:cs="Arial"/>
          <w:sz w:val="22"/>
          <w:szCs w:val="22"/>
          <w:lang w:val="pt-BR"/>
        </w:rPr>
      </w:pPr>
    </w:p>
    <w:p w14:paraId="09215E9A" w14:textId="29CF5028" w:rsidR="00EC5DE7" w:rsidRPr="004E23CC" w:rsidRDefault="004E6A69" w:rsidP="00977D42">
      <w:pPr>
        <w:widowControl w:val="0"/>
        <w:numPr>
          <w:ilvl w:val="1"/>
          <w:numId w:val="2"/>
        </w:numPr>
        <w:spacing w:line="276" w:lineRule="auto"/>
        <w:ind w:firstLine="0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>C</w:t>
      </w:r>
      <w:r w:rsidR="00496FA5" w:rsidRPr="004E23CC">
        <w:rPr>
          <w:rFonts w:ascii="Arial" w:hAnsi="Arial" w:cs="Arial"/>
          <w:sz w:val="22"/>
          <w:szCs w:val="22"/>
          <w:lang w:val="pt-BR"/>
        </w:rPr>
        <w:t>ada uma das Partes será responsável pelos seus próprios custos e despesas relativos à negociação, celebração e formalização deste Contrato, incluindo honorários de advogados e assessores financeiros.</w:t>
      </w:r>
    </w:p>
    <w:p w14:paraId="224EF4E1" w14:textId="77777777" w:rsidR="00EA63AA" w:rsidRPr="004E23CC" w:rsidRDefault="00EA63AA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2C6A4E97" w14:textId="143496FE" w:rsidR="00EA63AA" w:rsidRPr="004E23CC" w:rsidRDefault="00EA63AA" w:rsidP="00977D42">
      <w:pPr>
        <w:widowControl w:val="0"/>
        <w:numPr>
          <w:ilvl w:val="1"/>
          <w:numId w:val="2"/>
        </w:numPr>
        <w:spacing w:line="276" w:lineRule="auto"/>
        <w:ind w:firstLine="0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 xml:space="preserve">As Partes entendem e concordam que todos os termos e condições aqui estabelecidos estão sujeitos à execução específica e reconhecem que o presente instrumento constitui título executivo extrajudicial, nos termos do artigo </w:t>
      </w:r>
      <w:r w:rsidR="00B868DC" w:rsidRPr="004E23CC">
        <w:rPr>
          <w:rFonts w:ascii="Arial" w:hAnsi="Arial" w:cs="Arial"/>
          <w:sz w:val="22"/>
          <w:szCs w:val="22"/>
          <w:lang w:val="pt-BR"/>
        </w:rPr>
        <w:t>784</w:t>
      </w:r>
      <w:r w:rsidRPr="004E23CC">
        <w:rPr>
          <w:rFonts w:ascii="Arial" w:hAnsi="Arial" w:cs="Arial"/>
          <w:sz w:val="22"/>
          <w:szCs w:val="22"/>
          <w:lang w:val="pt-BR"/>
        </w:rPr>
        <w:t>, II</w:t>
      </w:r>
      <w:r w:rsidR="00B868DC" w:rsidRPr="004E23CC">
        <w:rPr>
          <w:rFonts w:ascii="Arial" w:hAnsi="Arial" w:cs="Arial"/>
          <w:sz w:val="22"/>
          <w:szCs w:val="22"/>
          <w:lang w:val="pt-BR"/>
        </w:rPr>
        <w:t>I</w:t>
      </w:r>
      <w:r w:rsidRPr="004E23CC">
        <w:rPr>
          <w:rFonts w:ascii="Arial" w:hAnsi="Arial" w:cs="Arial"/>
          <w:sz w:val="22"/>
          <w:szCs w:val="22"/>
          <w:lang w:val="pt-BR"/>
        </w:rPr>
        <w:t>, do Código de Processo Civil.</w:t>
      </w:r>
    </w:p>
    <w:p w14:paraId="7F74D8EB" w14:textId="77777777" w:rsidR="00EA63AA" w:rsidRPr="004E23CC" w:rsidRDefault="00EA63AA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364D7943" w14:textId="77777777" w:rsidR="00EC5DE7" w:rsidRPr="004E23CC" w:rsidRDefault="00496FA5" w:rsidP="00977D42">
      <w:pPr>
        <w:widowControl w:val="0"/>
        <w:numPr>
          <w:ilvl w:val="1"/>
          <w:numId w:val="2"/>
        </w:numPr>
        <w:spacing w:line="276" w:lineRule="auto"/>
        <w:ind w:firstLine="0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>As disposições deste Contrato são vinculantes, irrevogáveis e irretratáveis e obrigam as Partes, seus cessionários permitidos, e seus sucessores a qualquer título.</w:t>
      </w:r>
    </w:p>
    <w:p w14:paraId="5531C420" w14:textId="77777777" w:rsidR="00EC5DE7" w:rsidRPr="004E23CC" w:rsidRDefault="00EC5DE7" w:rsidP="00977D42">
      <w:pPr>
        <w:pStyle w:val="ListParagraph"/>
        <w:widowControl w:val="0"/>
        <w:spacing w:line="276" w:lineRule="auto"/>
        <w:ind w:left="0"/>
        <w:rPr>
          <w:rFonts w:ascii="Arial" w:hAnsi="Arial" w:cs="Arial"/>
          <w:sz w:val="22"/>
          <w:szCs w:val="22"/>
          <w:lang w:val="pt-BR"/>
        </w:rPr>
      </w:pPr>
    </w:p>
    <w:p w14:paraId="713DCFB8" w14:textId="77777777" w:rsidR="00EC5DE7" w:rsidRPr="004E23CC" w:rsidRDefault="00496FA5" w:rsidP="00977D42">
      <w:pPr>
        <w:widowControl w:val="0"/>
        <w:numPr>
          <w:ilvl w:val="1"/>
          <w:numId w:val="2"/>
        </w:numPr>
        <w:spacing w:line="276" w:lineRule="auto"/>
        <w:ind w:firstLine="0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>Este Contrato não poderá sofrer alterações ou modificações em qualquer de suas Cláusulas, condições ou disposições, salvo por consentimento mútuo, prévio e por escrito das Partes, mediante celebração do correspondente termo aditivo.</w:t>
      </w:r>
    </w:p>
    <w:p w14:paraId="6B56CCB6" w14:textId="77777777" w:rsidR="00EC5DE7" w:rsidRPr="004E23CC" w:rsidRDefault="00EC5DE7" w:rsidP="00977D42">
      <w:pPr>
        <w:pStyle w:val="ListParagraph"/>
        <w:widowControl w:val="0"/>
        <w:spacing w:line="276" w:lineRule="auto"/>
        <w:rPr>
          <w:rFonts w:ascii="Arial" w:hAnsi="Arial" w:cs="Arial"/>
          <w:sz w:val="22"/>
          <w:szCs w:val="22"/>
          <w:lang w:val="pt-BR"/>
        </w:rPr>
      </w:pPr>
    </w:p>
    <w:p w14:paraId="4F363D8E" w14:textId="419F1155" w:rsidR="00EA63AA" w:rsidRPr="004E23CC" w:rsidRDefault="00496FA5" w:rsidP="00977D42">
      <w:pPr>
        <w:widowControl w:val="0"/>
        <w:numPr>
          <w:ilvl w:val="1"/>
          <w:numId w:val="2"/>
        </w:numPr>
        <w:spacing w:line="276" w:lineRule="auto"/>
        <w:ind w:firstLine="0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 xml:space="preserve">Este Contrato deverá ser regido por e interpretado de acordo com as leis da República Federativa do Brasil, </w:t>
      </w:r>
      <w:r w:rsidR="00F96076" w:rsidRPr="004E23CC">
        <w:rPr>
          <w:rFonts w:ascii="Arial" w:hAnsi="Arial" w:cs="Arial"/>
          <w:sz w:val="22"/>
          <w:szCs w:val="22"/>
          <w:lang w:val="pt-BR"/>
        </w:rPr>
        <w:t>elegendo as Partes o foro central da Comarca Central da Capital do Rio de Janeiro, para dirimir quaisquer divergências que possam surgir em decorrência do presente Contrato e que não possam ser solucionadas de forma amigável, com renúncia expressa a qualquer outro, por mais privilegiado que seja ou venha a ser</w:t>
      </w:r>
      <w:r w:rsidRPr="004E23CC">
        <w:rPr>
          <w:rFonts w:ascii="Arial" w:hAnsi="Arial" w:cs="Arial"/>
          <w:sz w:val="22"/>
          <w:szCs w:val="22"/>
          <w:lang w:val="pt-BR"/>
        </w:rPr>
        <w:t>.</w:t>
      </w:r>
    </w:p>
    <w:p w14:paraId="109523A2" w14:textId="77777777" w:rsidR="00EA63AA" w:rsidRPr="004E23CC" w:rsidRDefault="00EA63AA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06AF2D73" w14:textId="3595F615" w:rsidR="00351154" w:rsidRPr="004E23CC" w:rsidRDefault="00EA63AA" w:rsidP="00977D42">
      <w:pPr>
        <w:widowControl w:val="0"/>
        <w:numPr>
          <w:ilvl w:val="1"/>
          <w:numId w:val="2"/>
        </w:numPr>
        <w:spacing w:line="276" w:lineRule="auto"/>
        <w:ind w:firstLine="0"/>
        <w:jc w:val="both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t xml:space="preserve">As Partes reconhecem a veracidade, autenticidade, integridade, validade e </w:t>
      </w:r>
      <w:r w:rsidR="004E23CC" w:rsidRPr="004E23CC">
        <w:rPr>
          <w:rFonts w:ascii="Arial" w:hAnsi="Arial" w:cs="Arial"/>
          <w:sz w:val="22"/>
          <w:szCs w:val="22"/>
          <w:lang w:val="pt-BR"/>
        </w:rPr>
        <w:t>eficácia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deste Contrato e seus termos, nos moldes do artigo 219 do </w:t>
      </w:r>
      <w:proofErr w:type="spellStart"/>
      <w:r w:rsidRPr="004E23CC">
        <w:rPr>
          <w:rFonts w:ascii="Arial" w:hAnsi="Arial" w:cs="Arial"/>
          <w:sz w:val="22"/>
          <w:szCs w:val="22"/>
          <w:lang w:val="pt-BR"/>
        </w:rPr>
        <w:t>Código</w:t>
      </w:r>
      <w:proofErr w:type="spellEnd"/>
      <w:r w:rsidRPr="004E23CC">
        <w:rPr>
          <w:rFonts w:ascii="Arial" w:hAnsi="Arial" w:cs="Arial"/>
          <w:sz w:val="22"/>
          <w:szCs w:val="22"/>
          <w:lang w:val="pt-BR"/>
        </w:rPr>
        <w:t xml:space="preserve"> Civil, em formato </w:t>
      </w:r>
      <w:r w:rsidR="004E23CC" w:rsidRPr="004E23CC">
        <w:rPr>
          <w:rFonts w:ascii="Arial" w:hAnsi="Arial" w:cs="Arial"/>
          <w:sz w:val="22"/>
          <w:szCs w:val="22"/>
          <w:lang w:val="pt-BR"/>
        </w:rPr>
        <w:t>eletrônico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e/ou assinado pelas Partes por meio de certificados </w:t>
      </w:r>
      <w:r w:rsidR="004E23CC" w:rsidRPr="004E23CC">
        <w:rPr>
          <w:rFonts w:ascii="Arial" w:hAnsi="Arial" w:cs="Arial"/>
          <w:sz w:val="22"/>
          <w:szCs w:val="22"/>
          <w:lang w:val="pt-BR"/>
        </w:rPr>
        <w:t>eletrônicos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, ainda que sejam certificados </w:t>
      </w:r>
      <w:r w:rsidR="004E23CC" w:rsidRPr="004E23CC">
        <w:rPr>
          <w:rFonts w:ascii="Arial" w:hAnsi="Arial" w:cs="Arial"/>
          <w:sz w:val="22"/>
          <w:szCs w:val="22"/>
          <w:lang w:val="pt-BR"/>
        </w:rPr>
        <w:t>eletrônicos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</w:t>
      </w:r>
      <w:r w:rsidR="004E23CC" w:rsidRPr="004E23CC">
        <w:rPr>
          <w:rFonts w:ascii="Arial" w:hAnsi="Arial" w:cs="Arial"/>
          <w:sz w:val="22"/>
          <w:szCs w:val="22"/>
          <w:lang w:val="pt-BR"/>
        </w:rPr>
        <w:t>não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emitidos pela ICP-Brasil, nos termos do artigo 10, </w:t>
      </w:r>
      <w:r w:rsidR="004E23CC" w:rsidRPr="004E23CC">
        <w:rPr>
          <w:rFonts w:ascii="Arial" w:hAnsi="Arial" w:cs="Arial"/>
          <w:sz w:val="22"/>
          <w:szCs w:val="22"/>
          <w:lang w:val="pt-BR"/>
        </w:rPr>
        <w:t>parágrafo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segundo, da Medida </w:t>
      </w:r>
      <w:r w:rsidR="004E23CC" w:rsidRPr="004E23CC">
        <w:rPr>
          <w:rFonts w:ascii="Arial" w:hAnsi="Arial" w:cs="Arial"/>
          <w:sz w:val="22"/>
          <w:szCs w:val="22"/>
          <w:lang w:val="pt-BR"/>
        </w:rPr>
        <w:t>Provisória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n</w:t>
      </w:r>
      <w:r w:rsidR="004E23CC">
        <w:rPr>
          <w:rFonts w:ascii="Arial" w:hAnsi="Arial" w:cs="Arial"/>
          <w:sz w:val="22"/>
          <w:szCs w:val="22"/>
          <w:lang w:val="pt-BR"/>
        </w:rPr>
        <w:t>º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2.220-2/ 2001, como, por exemplo, por meio do upload e </w:t>
      </w:r>
      <w:r w:rsidR="004E23CC" w:rsidRPr="004E23CC">
        <w:rPr>
          <w:rFonts w:ascii="Arial" w:hAnsi="Arial" w:cs="Arial"/>
          <w:sz w:val="22"/>
          <w:szCs w:val="22"/>
          <w:lang w:val="pt-BR"/>
        </w:rPr>
        <w:t>existência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deste </w:t>
      </w:r>
      <w:r w:rsidRPr="004E23CC">
        <w:rPr>
          <w:rFonts w:ascii="Arial" w:hAnsi="Arial" w:cs="Arial"/>
          <w:sz w:val="22"/>
          <w:szCs w:val="22"/>
          <w:lang w:val="pt-BR"/>
        </w:rPr>
        <w:lastRenderedPageBreak/>
        <w:t xml:space="preserve">Contrato, bem como a </w:t>
      </w:r>
      <w:r w:rsidR="004E23CC" w:rsidRPr="004E23CC">
        <w:rPr>
          <w:rFonts w:ascii="Arial" w:hAnsi="Arial" w:cs="Arial"/>
          <w:sz w:val="22"/>
          <w:szCs w:val="22"/>
          <w:lang w:val="pt-BR"/>
        </w:rPr>
        <w:t>aposição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das respectivas assinaturas </w:t>
      </w:r>
      <w:r w:rsidR="004E23CC" w:rsidRPr="004E23CC">
        <w:rPr>
          <w:rFonts w:ascii="Arial" w:hAnsi="Arial" w:cs="Arial"/>
          <w:sz w:val="22"/>
          <w:szCs w:val="22"/>
          <w:lang w:val="pt-BR"/>
        </w:rPr>
        <w:t>eletrônicas</w:t>
      </w:r>
      <w:r w:rsidRPr="004E23CC">
        <w:rPr>
          <w:rFonts w:ascii="Arial" w:hAnsi="Arial" w:cs="Arial"/>
          <w:sz w:val="22"/>
          <w:szCs w:val="22"/>
          <w:lang w:val="pt-BR"/>
        </w:rPr>
        <w:t xml:space="preserve"> neste Contrato, </w:t>
      </w:r>
      <w:r w:rsidR="00394346" w:rsidRPr="004E23CC">
        <w:rPr>
          <w:rFonts w:ascii="Arial" w:hAnsi="Arial" w:cs="Arial"/>
          <w:sz w:val="22"/>
          <w:szCs w:val="22"/>
          <w:lang w:val="pt-BR"/>
        </w:rPr>
        <w:t>por meio de plataforma de assinatura eletrônica utilizada como meio de comprovação de autoria e integridade de documentos em forma eletrônica, produzindo todos os seus efeitos em relação aos signatários</w:t>
      </w:r>
      <w:r w:rsidRPr="004E23CC">
        <w:rPr>
          <w:rFonts w:ascii="Arial" w:hAnsi="Arial" w:cs="Arial"/>
          <w:sz w:val="22"/>
          <w:szCs w:val="22"/>
          <w:lang w:val="pt-BR"/>
        </w:rPr>
        <w:t>.</w:t>
      </w:r>
    </w:p>
    <w:p w14:paraId="281A7E70" w14:textId="77777777" w:rsidR="00351154" w:rsidRPr="004E23CC" w:rsidRDefault="00351154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4DD2793E" w14:textId="77777777" w:rsidR="00EA63AA" w:rsidRPr="004E23CC" w:rsidRDefault="00EA63AA" w:rsidP="00977D42">
      <w:pPr>
        <w:widowControl w:val="0"/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72CBEBE8" w14:textId="1A37D272" w:rsidR="00EA63AA" w:rsidRPr="004E23CC" w:rsidRDefault="00016B27" w:rsidP="00977D42">
      <w:pPr>
        <w:pStyle w:val="NoSpacing"/>
        <w:widowControl w:val="0"/>
        <w:spacing w:line="276" w:lineRule="auto"/>
        <w:jc w:val="both"/>
        <w:rPr>
          <w:rFonts w:ascii="Arial" w:hAnsi="Arial" w:cs="Arial"/>
          <w:bCs/>
          <w:lang w:bidi="pt-PT"/>
        </w:rPr>
      </w:pPr>
      <w:r w:rsidRPr="004E23CC">
        <w:rPr>
          <w:rFonts w:ascii="Arial" w:eastAsia="Arial Unicode MS" w:hAnsi="Arial" w:cs="Arial"/>
          <w:lang w:eastAsia="pt-BR"/>
        </w:rPr>
        <w:t xml:space="preserve">E por estarem assim justas e contratadas, </w:t>
      </w:r>
      <w:r w:rsidR="00EA63AA" w:rsidRPr="004E23CC">
        <w:rPr>
          <w:rFonts w:ascii="Arial" w:eastAsia="Arial Unicode MS" w:hAnsi="Arial" w:cs="Arial"/>
          <w:lang w:eastAsia="pt-BR"/>
        </w:rPr>
        <w:t>as Partes, assinam este Contrato.</w:t>
      </w:r>
      <w:r w:rsidR="00EA63AA" w:rsidRPr="004E23CC">
        <w:rPr>
          <w:rFonts w:ascii="Arial" w:hAnsi="Arial" w:cs="Arial"/>
          <w:bCs/>
          <w:lang w:bidi="pt-PT"/>
        </w:rPr>
        <w:t xml:space="preserve"> </w:t>
      </w:r>
    </w:p>
    <w:p w14:paraId="5F0B4FF9" w14:textId="274D3599" w:rsidR="00EA63AA" w:rsidRPr="004E23CC" w:rsidRDefault="00EA63AA" w:rsidP="00977D42">
      <w:pPr>
        <w:pStyle w:val="NoSpacing"/>
        <w:widowControl w:val="0"/>
        <w:spacing w:line="276" w:lineRule="auto"/>
        <w:jc w:val="both"/>
        <w:rPr>
          <w:rFonts w:ascii="Arial" w:hAnsi="Arial" w:cs="Arial"/>
          <w:bCs/>
          <w:lang w:bidi="pt-PT"/>
        </w:rPr>
      </w:pPr>
      <w:r w:rsidRPr="004E23CC">
        <w:rPr>
          <w:rFonts w:ascii="Arial" w:hAnsi="Arial" w:cs="Arial"/>
          <w:bCs/>
          <w:lang w:bidi="pt-PT"/>
        </w:rPr>
        <w:t xml:space="preserve"> </w:t>
      </w:r>
    </w:p>
    <w:p w14:paraId="4F8EFC19" w14:textId="77777777" w:rsidR="00EC5DE7" w:rsidRPr="004E23CC" w:rsidRDefault="00EC5DE7" w:rsidP="00977D42">
      <w:pPr>
        <w:pStyle w:val="NoSpacing"/>
        <w:widowControl w:val="0"/>
        <w:spacing w:line="276" w:lineRule="auto"/>
        <w:jc w:val="both"/>
        <w:rPr>
          <w:rFonts w:ascii="Arial" w:hAnsi="Arial" w:cs="Arial"/>
          <w:bCs/>
          <w:lang w:bidi="pt-PT"/>
        </w:rPr>
      </w:pPr>
    </w:p>
    <w:p w14:paraId="3B6A31E2" w14:textId="77777777" w:rsidR="00EC5DE7" w:rsidRPr="004E23CC" w:rsidRDefault="00496FA5" w:rsidP="00977D42">
      <w:pPr>
        <w:pStyle w:val="NoSpacing"/>
        <w:widowControl w:val="0"/>
        <w:spacing w:line="276" w:lineRule="auto"/>
        <w:jc w:val="center"/>
        <w:rPr>
          <w:rFonts w:ascii="Arial" w:hAnsi="Arial" w:cs="Arial"/>
          <w:bCs/>
          <w:lang w:bidi="pt-PT"/>
        </w:rPr>
      </w:pPr>
      <w:r w:rsidRPr="004E23CC">
        <w:rPr>
          <w:rFonts w:ascii="Arial" w:hAnsi="Arial" w:cs="Arial"/>
          <w:bCs/>
          <w:lang w:bidi="pt-PT"/>
        </w:rPr>
        <w:t>[</w:t>
      </w:r>
      <w:r w:rsidRPr="004E23CC">
        <w:rPr>
          <w:rFonts w:ascii="Arial" w:hAnsi="Arial" w:cs="Arial"/>
          <w:i/>
          <w:highlight w:val="lightGray"/>
        </w:rPr>
        <w:t>local e data</w:t>
      </w:r>
      <w:r w:rsidRPr="004E23CC">
        <w:rPr>
          <w:rFonts w:ascii="Arial" w:hAnsi="Arial" w:cs="Arial"/>
          <w:bCs/>
          <w:lang w:bidi="pt-PT"/>
        </w:rPr>
        <w:t>]</w:t>
      </w:r>
    </w:p>
    <w:p w14:paraId="74088D08" w14:textId="77777777" w:rsidR="00EC5DE7" w:rsidRPr="004E23CC" w:rsidRDefault="00EC5DE7" w:rsidP="00977D42">
      <w:pPr>
        <w:pStyle w:val="NoSpacing"/>
        <w:widowControl w:val="0"/>
        <w:spacing w:line="276" w:lineRule="auto"/>
        <w:jc w:val="center"/>
        <w:rPr>
          <w:rFonts w:ascii="Arial" w:hAnsi="Arial" w:cs="Arial"/>
          <w:bCs/>
          <w:lang w:bidi="pt-PT"/>
        </w:rPr>
      </w:pPr>
    </w:p>
    <w:p w14:paraId="07175542" w14:textId="77777777" w:rsidR="00EC5DE7" w:rsidRPr="004E23CC" w:rsidRDefault="00EC5DE7" w:rsidP="00977D42">
      <w:pPr>
        <w:pStyle w:val="NoSpacing"/>
        <w:widowControl w:val="0"/>
        <w:spacing w:line="276" w:lineRule="auto"/>
        <w:jc w:val="both"/>
        <w:rPr>
          <w:rFonts w:ascii="Arial" w:hAnsi="Arial" w:cs="Arial"/>
          <w:bCs/>
          <w:lang w:bidi="pt-PT"/>
        </w:rPr>
      </w:pPr>
    </w:p>
    <w:tbl>
      <w:tblPr>
        <w:tblW w:w="0" w:type="auto"/>
        <w:tblBorders>
          <w:top w:val="single" w:sz="4" w:space="0" w:color="000000"/>
        </w:tblBorders>
        <w:tblLook w:val="04A0" w:firstRow="1" w:lastRow="0" w:firstColumn="1" w:lastColumn="0" w:noHBand="0" w:noVBand="1"/>
      </w:tblPr>
      <w:tblGrid>
        <w:gridCol w:w="4542"/>
        <w:gridCol w:w="4530"/>
      </w:tblGrid>
      <w:tr w:rsidR="00EC5DE7" w:rsidRPr="004E23CC" w14:paraId="7ACDECF1" w14:textId="77777777">
        <w:tc>
          <w:tcPr>
            <w:tcW w:w="4605" w:type="dxa"/>
            <w:shd w:val="clear" w:color="auto" w:fill="auto"/>
          </w:tcPr>
          <w:p w14:paraId="252E8771" w14:textId="77777777" w:rsidR="00EC5DE7" w:rsidRPr="004E23CC" w:rsidRDefault="00496FA5" w:rsidP="00977D42">
            <w:pPr>
              <w:pStyle w:val="NoSpacing"/>
              <w:widowControl w:val="0"/>
              <w:spacing w:line="276" w:lineRule="auto"/>
              <w:rPr>
                <w:rFonts w:ascii="Arial" w:hAnsi="Arial" w:cs="Arial"/>
                <w:b/>
                <w:lang w:bidi="pt-PT"/>
              </w:rPr>
            </w:pPr>
            <w:r w:rsidRPr="004E23CC">
              <w:rPr>
                <w:rFonts w:ascii="Arial" w:hAnsi="Arial" w:cs="Arial"/>
                <w:b/>
                <w:lang w:bidi="pt-PT"/>
              </w:rPr>
              <w:t>LICENCIANTE</w:t>
            </w:r>
          </w:p>
          <w:p w14:paraId="050EB1F4" w14:textId="77777777" w:rsidR="00EC5DE7" w:rsidRPr="004E23CC" w:rsidRDefault="00496FA5" w:rsidP="00977D42">
            <w:pPr>
              <w:pStyle w:val="NoSpacing"/>
              <w:widowControl w:val="0"/>
              <w:spacing w:line="276" w:lineRule="auto"/>
              <w:rPr>
                <w:rFonts w:ascii="Arial" w:hAnsi="Arial" w:cs="Arial"/>
                <w:bCs/>
                <w:lang w:bidi="pt-PT"/>
              </w:rPr>
            </w:pPr>
            <w:r w:rsidRPr="004E23CC">
              <w:rPr>
                <w:rFonts w:ascii="Arial" w:hAnsi="Arial" w:cs="Arial"/>
                <w:bCs/>
                <w:lang w:bidi="pt-PT"/>
              </w:rPr>
              <w:t>Nome:</w:t>
            </w:r>
          </w:p>
          <w:p w14:paraId="1FCD7E16" w14:textId="77777777" w:rsidR="00EC5DE7" w:rsidRPr="004E23CC" w:rsidRDefault="00496FA5" w:rsidP="00977D42">
            <w:pPr>
              <w:pStyle w:val="NoSpacing"/>
              <w:widowControl w:val="0"/>
              <w:spacing w:line="276" w:lineRule="auto"/>
              <w:rPr>
                <w:rFonts w:ascii="Arial" w:hAnsi="Arial" w:cs="Arial"/>
                <w:bCs/>
                <w:lang w:bidi="pt-PT"/>
              </w:rPr>
            </w:pPr>
            <w:r w:rsidRPr="004E23CC">
              <w:rPr>
                <w:rFonts w:ascii="Arial" w:hAnsi="Arial" w:cs="Arial"/>
                <w:bCs/>
                <w:lang w:bidi="pt-PT"/>
              </w:rPr>
              <w:t>CPF:</w:t>
            </w:r>
          </w:p>
          <w:p w14:paraId="296ADE6C" w14:textId="77777777" w:rsidR="00EC5DE7" w:rsidRPr="004E23CC" w:rsidRDefault="00496FA5" w:rsidP="00977D42">
            <w:pPr>
              <w:pStyle w:val="NoSpacing"/>
              <w:widowControl w:val="0"/>
              <w:spacing w:line="276" w:lineRule="auto"/>
              <w:rPr>
                <w:rFonts w:ascii="Arial" w:hAnsi="Arial" w:cs="Arial"/>
                <w:b/>
                <w:lang w:bidi="pt-PT"/>
              </w:rPr>
            </w:pPr>
            <w:r w:rsidRPr="004E23CC">
              <w:rPr>
                <w:rFonts w:ascii="Arial" w:hAnsi="Arial" w:cs="Arial"/>
                <w:bCs/>
                <w:lang w:bidi="pt-PT"/>
              </w:rPr>
              <w:t>Posição:</w:t>
            </w:r>
          </w:p>
        </w:tc>
        <w:tc>
          <w:tcPr>
            <w:tcW w:w="4606" w:type="dxa"/>
            <w:shd w:val="clear" w:color="auto" w:fill="auto"/>
          </w:tcPr>
          <w:p w14:paraId="03E39334" w14:textId="77777777" w:rsidR="00EC5DE7" w:rsidRPr="004E23CC" w:rsidRDefault="00EC5DE7" w:rsidP="00977D42">
            <w:pPr>
              <w:pStyle w:val="NoSpacing"/>
              <w:widowControl w:val="0"/>
              <w:spacing w:line="276" w:lineRule="auto"/>
              <w:rPr>
                <w:rFonts w:ascii="Arial" w:hAnsi="Arial" w:cs="Arial"/>
                <w:b/>
                <w:lang w:bidi="pt-PT"/>
              </w:rPr>
            </w:pPr>
          </w:p>
          <w:p w14:paraId="4C92EDAF" w14:textId="77777777" w:rsidR="00EC5DE7" w:rsidRPr="004E23CC" w:rsidRDefault="00496FA5" w:rsidP="00977D42">
            <w:pPr>
              <w:pStyle w:val="NoSpacing"/>
              <w:widowControl w:val="0"/>
              <w:spacing w:line="276" w:lineRule="auto"/>
              <w:rPr>
                <w:rFonts w:ascii="Arial" w:hAnsi="Arial" w:cs="Arial"/>
                <w:bCs/>
                <w:lang w:bidi="pt-PT"/>
              </w:rPr>
            </w:pPr>
            <w:r w:rsidRPr="004E23CC">
              <w:rPr>
                <w:rFonts w:ascii="Arial" w:hAnsi="Arial" w:cs="Arial"/>
                <w:bCs/>
                <w:lang w:bidi="pt-PT"/>
              </w:rPr>
              <w:t xml:space="preserve">Nome: </w:t>
            </w:r>
          </w:p>
          <w:p w14:paraId="3BB52A77" w14:textId="77777777" w:rsidR="00EC5DE7" w:rsidRPr="004E23CC" w:rsidRDefault="00496FA5" w:rsidP="00977D42">
            <w:pPr>
              <w:pStyle w:val="NoSpacing"/>
              <w:widowControl w:val="0"/>
              <w:spacing w:line="276" w:lineRule="auto"/>
              <w:rPr>
                <w:rFonts w:ascii="Arial" w:hAnsi="Arial" w:cs="Arial"/>
                <w:bCs/>
                <w:lang w:bidi="pt-PT"/>
              </w:rPr>
            </w:pPr>
            <w:r w:rsidRPr="004E23CC">
              <w:rPr>
                <w:rFonts w:ascii="Arial" w:hAnsi="Arial" w:cs="Arial"/>
                <w:bCs/>
                <w:lang w:bidi="pt-PT"/>
              </w:rPr>
              <w:t>CPF:</w:t>
            </w:r>
          </w:p>
          <w:p w14:paraId="302AF38B" w14:textId="77777777" w:rsidR="00EC5DE7" w:rsidRPr="004E23CC" w:rsidRDefault="00496FA5" w:rsidP="00977D42">
            <w:pPr>
              <w:pStyle w:val="NoSpacing"/>
              <w:widowControl w:val="0"/>
              <w:spacing w:line="276" w:lineRule="auto"/>
              <w:jc w:val="both"/>
              <w:rPr>
                <w:rFonts w:ascii="Arial" w:hAnsi="Arial" w:cs="Arial"/>
                <w:bCs/>
                <w:lang w:bidi="pt-PT"/>
              </w:rPr>
            </w:pPr>
            <w:r w:rsidRPr="004E23CC">
              <w:rPr>
                <w:rFonts w:ascii="Arial" w:hAnsi="Arial" w:cs="Arial"/>
                <w:bCs/>
                <w:lang w:bidi="pt-PT"/>
              </w:rPr>
              <w:t xml:space="preserve">Posição: </w:t>
            </w:r>
          </w:p>
        </w:tc>
      </w:tr>
    </w:tbl>
    <w:p w14:paraId="4907C466" w14:textId="77777777" w:rsidR="00EC5DE7" w:rsidRPr="004E23CC" w:rsidRDefault="00EC5DE7" w:rsidP="00977D42">
      <w:pPr>
        <w:pStyle w:val="NoSpacing"/>
        <w:widowControl w:val="0"/>
        <w:spacing w:line="276" w:lineRule="auto"/>
        <w:jc w:val="both"/>
        <w:rPr>
          <w:rFonts w:ascii="Arial" w:hAnsi="Arial" w:cs="Arial"/>
          <w:bCs/>
          <w:lang w:bidi="pt-PT"/>
        </w:rPr>
      </w:pPr>
    </w:p>
    <w:p w14:paraId="4987A440" w14:textId="77777777" w:rsidR="00016B27" w:rsidRPr="004E23CC" w:rsidRDefault="00016B27" w:rsidP="00977D42">
      <w:pPr>
        <w:pStyle w:val="NoSpacing"/>
        <w:widowControl w:val="0"/>
        <w:spacing w:line="276" w:lineRule="auto"/>
        <w:jc w:val="both"/>
        <w:rPr>
          <w:rFonts w:ascii="Arial" w:hAnsi="Arial" w:cs="Arial"/>
          <w:bCs/>
          <w:lang w:bidi="pt-PT"/>
        </w:rPr>
      </w:pPr>
    </w:p>
    <w:p w14:paraId="4A0657CB" w14:textId="77777777" w:rsidR="00EC5DE7" w:rsidRPr="004E23CC" w:rsidRDefault="00EC5DE7" w:rsidP="00977D42">
      <w:pPr>
        <w:pStyle w:val="NoSpacing"/>
        <w:widowControl w:val="0"/>
        <w:spacing w:line="276" w:lineRule="auto"/>
        <w:jc w:val="both"/>
        <w:rPr>
          <w:rFonts w:ascii="Arial" w:hAnsi="Arial" w:cs="Arial"/>
          <w:bCs/>
          <w:lang w:bidi="pt-PT"/>
        </w:rPr>
      </w:pPr>
    </w:p>
    <w:tbl>
      <w:tblPr>
        <w:tblW w:w="0" w:type="auto"/>
        <w:tblBorders>
          <w:top w:val="single" w:sz="4" w:space="0" w:color="000000"/>
        </w:tblBorders>
        <w:tblLook w:val="04A0" w:firstRow="1" w:lastRow="0" w:firstColumn="1" w:lastColumn="0" w:noHBand="0" w:noVBand="1"/>
      </w:tblPr>
      <w:tblGrid>
        <w:gridCol w:w="4541"/>
        <w:gridCol w:w="4531"/>
      </w:tblGrid>
      <w:tr w:rsidR="00EC5DE7" w:rsidRPr="004E23CC" w14:paraId="24CAF039" w14:textId="77777777">
        <w:tc>
          <w:tcPr>
            <w:tcW w:w="4605" w:type="dxa"/>
            <w:shd w:val="clear" w:color="auto" w:fill="auto"/>
          </w:tcPr>
          <w:p w14:paraId="7062DF4F" w14:textId="5C72DF6A" w:rsidR="00EC5DE7" w:rsidRPr="004E23CC" w:rsidRDefault="00016B27" w:rsidP="00977D42">
            <w:pPr>
              <w:pStyle w:val="NoSpacing"/>
              <w:widowControl w:val="0"/>
              <w:spacing w:line="276" w:lineRule="auto"/>
              <w:rPr>
                <w:rFonts w:ascii="Arial" w:hAnsi="Arial" w:cs="Arial"/>
                <w:bCs/>
                <w:lang w:bidi="pt-PT"/>
              </w:rPr>
            </w:pPr>
            <w:r w:rsidRPr="004E23CC">
              <w:rPr>
                <w:rFonts w:ascii="Arial" w:hAnsi="Arial" w:cs="Arial"/>
                <w:b/>
                <w:lang w:bidi="pt-PT"/>
              </w:rPr>
              <w:t>LICENCIADA</w:t>
            </w:r>
          </w:p>
          <w:p w14:paraId="1C1DCE5D" w14:textId="77777777" w:rsidR="00EC5DE7" w:rsidRPr="004E23CC" w:rsidRDefault="00496FA5" w:rsidP="00977D42">
            <w:pPr>
              <w:pStyle w:val="NoSpacing"/>
              <w:widowControl w:val="0"/>
              <w:spacing w:line="276" w:lineRule="auto"/>
              <w:rPr>
                <w:rFonts w:ascii="Arial" w:hAnsi="Arial" w:cs="Arial"/>
                <w:bCs/>
                <w:lang w:bidi="pt-PT"/>
              </w:rPr>
            </w:pPr>
            <w:r w:rsidRPr="004E23CC">
              <w:rPr>
                <w:rFonts w:ascii="Arial" w:hAnsi="Arial" w:cs="Arial"/>
                <w:bCs/>
                <w:lang w:bidi="pt-PT"/>
              </w:rPr>
              <w:t>Nome:</w:t>
            </w:r>
          </w:p>
          <w:p w14:paraId="3E829895" w14:textId="77777777" w:rsidR="00EC5DE7" w:rsidRPr="004E23CC" w:rsidRDefault="00496FA5" w:rsidP="00977D42">
            <w:pPr>
              <w:pStyle w:val="NoSpacing"/>
              <w:widowControl w:val="0"/>
              <w:spacing w:line="276" w:lineRule="auto"/>
              <w:rPr>
                <w:rFonts w:ascii="Arial" w:hAnsi="Arial" w:cs="Arial"/>
                <w:bCs/>
                <w:lang w:bidi="pt-PT"/>
              </w:rPr>
            </w:pPr>
            <w:r w:rsidRPr="004E23CC">
              <w:rPr>
                <w:rFonts w:ascii="Arial" w:hAnsi="Arial" w:cs="Arial"/>
                <w:bCs/>
                <w:lang w:bidi="pt-PT"/>
              </w:rPr>
              <w:t>CPF:</w:t>
            </w:r>
          </w:p>
          <w:p w14:paraId="33245AF4" w14:textId="77777777" w:rsidR="00EC5DE7" w:rsidRPr="004E23CC" w:rsidRDefault="00496FA5" w:rsidP="00977D42">
            <w:pPr>
              <w:pStyle w:val="NoSpacing"/>
              <w:widowControl w:val="0"/>
              <w:spacing w:line="276" w:lineRule="auto"/>
              <w:rPr>
                <w:rFonts w:ascii="Arial" w:hAnsi="Arial" w:cs="Arial"/>
                <w:b/>
                <w:lang w:bidi="pt-PT"/>
              </w:rPr>
            </w:pPr>
            <w:r w:rsidRPr="004E23CC">
              <w:rPr>
                <w:rFonts w:ascii="Arial" w:hAnsi="Arial" w:cs="Arial"/>
                <w:bCs/>
                <w:lang w:bidi="pt-PT"/>
              </w:rPr>
              <w:t>Posição:</w:t>
            </w:r>
          </w:p>
        </w:tc>
        <w:tc>
          <w:tcPr>
            <w:tcW w:w="4606" w:type="dxa"/>
            <w:shd w:val="clear" w:color="auto" w:fill="auto"/>
          </w:tcPr>
          <w:p w14:paraId="14C21FC8" w14:textId="77777777" w:rsidR="00EC5DE7" w:rsidRPr="004E23CC" w:rsidRDefault="00EC5DE7" w:rsidP="00977D42">
            <w:pPr>
              <w:pStyle w:val="NoSpacing"/>
              <w:widowControl w:val="0"/>
              <w:spacing w:line="276" w:lineRule="auto"/>
              <w:rPr>
                <w:rFonts w:ascii="Arial" w:hAnsi="Arial" w:cs="Arial"/>
                <w:bCs/>
                <w:lang w:bidi="pt-PT"/>
              </w:rPr>
            </w:pPr>
          </w:p>
          <w:p w14:paraId="7649E6A9" w14:textId="77777777" w:rsidR="00EC5DE7" w:rsidRPr="004E23CC" w:rsidRDefault="00496FA5" w:rsidP="00977D42">
            <w:pPr>
              <w:pStyle w:val="NoSpacing"/>
              <w:widowControl w:val="0"/>
              <w:spacing w:line="276" w:lineRule="auto"/>
              <w:rPr>
                <w:rFonts w:ascii="Arial" w:hAnsi="Arial" w:cs="Arial"/>
                <w:bCs/>
                <w:lang w:bidi="pt-PT"/>
              </w:rPr>
            </w:pPr>
            <w:r w:rsidRPr="004E23CC">
              <w:rPr>
                <w:rFonts w:ascii="Arial" w:hAnsi="Arial" w:cs="Arial"/>
                <w:bCs/>
                <w:lang w:bidi="pt-PT"/>
              </w:rPr>
              <w:t xml:space="preserve">Nome: </w:t>
            </w:r>
          </w:p>
          <w:p w14:paraId="0C22EBA4" w14:textId="77777777" w:rsidR="00EC5DE7" w:rsidRPr="004E23CC" w:rsidRDefault="00496FA5" w:rsidP="00977D42">
            <w:pPr>
              <w:pStyle w:val="NoSpacing"/>
              <w:widowControl w:val="0"/>
              <w:spacing w:line="276" w:lineRule="auto"/>
              <w:rPr>
                <w:rFonts w:ascii="Arial" w:hAnsi="Arial" w:cs="Arial"/>
                <w:bCs/>
                <w:lang w:bidi="pt-PT"/>
              </w:rPr>
            </w:pPr>
            <w:r w:rsidRPr="004E23CC">
              <w:rPr>
                <w:rFonts w:ascii="Arial" w:hAnsi="Arial" w:cs="Arial"/>
                <w:bCs/>
                <w:lang w:bidi="pt-PT"/>
              </w:rPr>
              <w:t>CPF:</w:t>
            </w:r>
          </w:p>
          <w:p w14:paraId="32B6AB00" w14:textId="77777777" w:rsidR="00EC5DE7" w:rsidRPr="004E23CC" w:rsidRDefault="00496FA5" w:rsidP="00977D42">
            <w:pPr>
              <w:pStyle w:val="NoSpacing"/>
              <w:widowControl w:val="0"/>
              <w:spacing w:line="276" w:lineRule="auto"/>
              <w:jc w:val="both"/>
              <w:rPr>
                <w:rFonts w:ascii="Arial" w:hAnsi="Arial" w:cs="Arial"/>
                <w:bCs/>
                <w:lang w:bidi="pt-PT"/>
              </w:rPr>
            </w:pPr>
            <w:r w:rsidRPr="004E23CC">
              <w:rPr>
                <w:rFonts w:ascii="Arial" w:hAnsi="Arial" w:cs="Arial"/>
                <w:bCs/>
                <w:lang w:bidi="pt-PT"/>
              </w:rPr>
              <w:t xml:space="preserve">Posição: </w:t>
            </w:r>
          </w:p>
        </w:tc>
      </w:tr>
    </w:tbl>
    <w:p w14:paraId="186E90A7" w14:textId="77777777" w:rsidR="00EC5DE7" w:rsidRPr="004E23CC" w:rsidRDefault="00EC5DE7" w:rsidP="00977D42">
      <w:pPr>
        <w:pStyle w:val="NoSpacing"/>
        <w:widowControl w:val="0"/>
        <w:spacing w:line="276" w:lineRule="auto"/>
        <w:jc w:val="both"/>
        <w:rPr>
          <w:rFonts w:ascii="Arial" w:hAnsi="Arial" w:cs="Arial"/>
          <w:bCs/>
          <w:lang w:bidi="pt-PT"/>
        </w:rPr>
      </w:pPr>
    </w:p>
    <w:p w14:paraId="4DA940E4" w14:textId="77777777" w:rsidR="00EC5DE7" w:rsidRPr="004E23CC" w:rsidRDefault="00EC5DE7" w:rsidP="00977D42">
      <w:pPr>
        <w:pStyle w:val="NoSpacing"/>
        <w:widowControl w:val="0"/>
        <w:spacing w:line="276" w:lineRule="auto"/>
        <w:jc w:val="both"/>
        <w:rPr>
          <w:rFonts w:ascii="Arial" w:hAnsi="Arial" w:cs="Arial"/>
          <w:bCs/>
          <w:lang w:bidi="pt-PT"/>
        </w:rPr>
      </w:pPr>
    </w:p>
    <w:p w14:paraId="155EF4A3" w14:textId="77777777" w:rsidR="00EC5DE7" w:rsidRPr="004E23CC" w:rsidRDefault="00EC5DE7" w:rsidP="00977D42">
      <w:pPr>
        <w:pStyle w:val="NoSpacing"/>
        <w:widowControl w:val="0"/>
        <w:spacing w:line="276" w:lineRule="auto"/>
        <w:rPr>
          <w:rFonts w:ascii="Arial" w:hAnsi="Arial" w:cs="Arial"/>
          <w:bCs/>
        </w:rPr>
      </w:pPr>
    </w:p>
    <w:p w14:paraId="76DBC822" w14:textId="77777777" w:rsidR="00EC5DE7" w:rsidRPr="004E23CC" w:rsidRDefault="00496FA5" w:rsidP="00977D42">
      <w:pPr>
        <w:widowControl w:val="0"/>
        <w:spacing w:line="276" w:lineRule="auto"/>
        <w:jc w:val="center"/>
        <w:rPr>
          <w:rFonts w:ascii="Arial" w:hAnsi="Arial" w:cs="Arial"/>
          <w:b/>
          <w:sz w:val="22"/>
          <w:szCs w:val="22"/>
          <w:u w:val="single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br w:type="page"/>
      </w:r>
      <w:bookmarkStart w:id="2" w:name="_Hlk80889312"/>
      <w:r w:rsidRPr="004E23CC">
        <w:rPr>
          <w:rFonts w:ascii="Arial" w:hAnsi="Arial" w:cs="Arial"/>
          <w:b/>
          <w:sz w:val="22"/>
          <w:szCs w:val="22"/>
          <w:u w:val="single"/>
          <w:lang w:val="pt-BR"/>
        </w:rPr>
        <w:lastRenderedPageBreak/>
        <w:t>Anexo A</w:t>
      </w:r>
    </w:p>
    <w:p w14:paraId="6899C605" w14:textId="77777777" w:rsidR="00EC5DE7" w:rsidRPr="004E23CC" w:rsidRDefault="00496FA5" w:rsidP="00977D42">
      <w:pPr>
        <w:widowControl w:val="0"/>
        <w:spacing w:line="276" w:lineRule="auto"/>
        <w:jc w:val="center"/>
        <w:rPr>
          <w:rFonts w:ascii="Arial" w:hAnsi="Arial" w:cs="Arial"/>
          <w:b/>
          <w:bCs/>
          <w:sz w:val="22"/>
          <w:szCs w:val="22"/>
          <w:lang w:val="pt-BR"/>
        </w:rPr>
      </w:pPr>
      <w:r w:rsidRPr="004E23CC">
        <w:rPr>
          <w:rFonts w:ascii="Arial" w:hAnsi="Arial" w:cs="Arial"/>
          <w:b/>
          <w:bCs/>
          <w:sz w:val="22"/>
          <w:szCs w:val="22"/>
          <w:lang w:val="pt-BR"/>
        </w:rPr>
        <w:t>Marcas</w:t>
      </w:r>
    </w:p>
    <w:bookmarkEnd w:id="2"/>
    <w:p w14:paraId="6E4EAFD1" w14:textId="77777777" w:rsidR="00EC5DE7" w:rsidRPr="004E23CC" w:rsidRDefault="00EC5DE7" w:rsidP="00977D42">
      <w:pPr>
        <w:widowControl w:val="0"/>
        <w:spacing w:line="276" w:lineRule="auto"/>
        <w:jc w:val="center"/>
        <w:rPr>
          <w:rFonts w:ascii="Arial" w:hAnsi="Arial" w:cs="Arial"/>
          <w:sz w:val="22"/>
          <w:szCs w:val="22"/>
          <w:lang w:val="pt-BR"/>
        </w:rPr>
      </w:pPr>
    </w:p>
    <w:p w14:paraId="5BBBC462" w14:textId="77777777" w:rsidR="00EC5DE7" w:rsidRPr="004E23CC" w:rsidRDefault="00EC5DE7" w:rsidP="00977D42">
      <w:pPr>
        <w:widowControl w:val="0"/>
        <w:spacing w:line="276" w:lineRule="auto"/>
        <w:jc w:val="center"/>
        <w:rPr>
          <w:rFonts w:ascii="Arial" w:hAnsi="Arial" w:cs="Arial"/>
          <w:sz w:val="22"/>
          <w:szCs w:val="22"/>
          <w:lang w:val="pt-BR"/>
        </w:rPr>
      </w:pPr>
    </w:p>
    <w:p w14:paraId="4D69CD53" w14:textId="317178A2" w:rsidR="009D37D7" w:rsidRPr="004E23CC" w:rsidRDefault="009D37D7" w:rsidP="00977D42">
      <w:pPr>
        <w:widowControl w:val="0"/>
        <w:spacing w:line="276" w:lineRule="auto"/>
        <w:rPr>
          <w:rFonts w:ascii="Arial" w:hAnsi="Arial" w:cs="Arial"/>
          <w:sz w:val="22"/>
          <w:szCs w:val="22"/>
          <w:lang w:val="pt-BR"/>
        </w:rPr>
      </w:pPr>
      <w:r w:rsidRPr="004E23CC">
        <w:rPr>
          <w:rFonts w:ascii="Arial" w:hAnsi="Arial" w:cs="Arial"/>
          <w:sz w:val="22"/>
          <w:szCs w:val="22"/>
          <w:lang w:val="pt-BR"/>
        </w:rPr>
        <w:br w:type="page"/>
      </w:r>
    </w:p>
    <w:p w14:paraId="198EF5ED" w14:textId="6552215D" w:rsidR="009D37D7" w:rsidRPr="004E23CC" w:rsidRDefault="009D37D7" w:rsidP="00977D42">
      <w:pPr>
        <w:widowControl w:val="0"/>
        <w:spacing w:line="276" w:lineRule="auto"/>
        <w:jc w:val="center"/>
        <w:rPr>
          <w:rFonts w:ascii="Arial" w:hAnsi="Arial" w:cs="Arial"/>
          <w:b/>
          <w:sz w:val="22"/>
          <w:szCs w:val="22"/>
          <w:u w:val="single"/>
          <w:lang w:val="pt-BR"/>
        </w:rPr>
      </w:pPr>
      <w:r w:rsidRPr="004E23CC">
        <w:rPr>
          <w:rFonts w:ascii="Arial" w:hAnsi="Arial" w:cs="Arial"/>
          <w:b/>
          <w:sz w:val="22"/>
          <w:szCs w:val="22"/>
          <w:u w:val="single"/>
          <w:lang w:val="pt-BR"/>
        </w:rPr>
        <w:lastRenderedPageBreak/>
        <w:t>Anexo B</w:t>
      </w:r>
    </w:p>
    <w:p w14:paraId="692DB53E" w14:textId="1EB1EAB7" w:rsidR="00EC5DE7" w:rsidRDefault="00332B31" w:rsidP="00977D42">
      <w:pPr>
        <w:widowControl w:val="0"/>
        <w:spacing w:line="276" w:lineRule="auto"/>
        <w:jc w:val="center"/>
        <w:rPr>
          <w:rFonts w:ascii="Arial" w:hAnsi="Arial" w:cs="Arial"/>
          <w:b/>
          <w:bCs/>
          <w:sz w:val="22"/>
          <w:szCs w:val="22"/>
          <w:lang w:val="pt-BR"/>
        </w:rPr>
      </w:pPr>
      <w:r>
        <w:rPr>
          <w:rFonts w:ascii="Arial" w:hAnsi="Arial" w:cs="Arial"/>
          <w:b/>
          <w:bCs/>
          <w:sz w:val="22"/>
          <w:szCs w:val="22"/>
          <w:lang w:val="pt-BR"/>
        </w:rPr>
        <w:t>Adwords</w:t>
      </w:r>
    </w:p>
    <w:p w14:paraId="540B38A3" w14:textId="77777777" w:rsidR="00C14B0E" w:rsidRDefault="00C14B0E" w:rsidP="00FB1126">
      <w:pPr>
        <w:widowControl w:val="0"/>
        <w:spacing w:line="276" w:lineRule="auto"/>
        <w:rPr>
          <w:rFonts w:ascii="Arial" w:hAnsi="Arial" w:cs="Arial"/>
          <w:sz w:val="22"/>
          <w:szCs w:val="22"/>
          <w:lang w:val="pt-BR"/>
        </w:rPr>
      </w:pPr>
    </w:p>
    <w:p w14:paraId="4CC4A9EE" w14:textId="79913E2D" w:rsidR="00FB1126" w:rsidRPr="008061A8" w:rsidRDefault="008061A8" w:rsidP="00FB1126">
      <w:pPr>
        <w:widowControl w:val="0"/>
        <w:spacing w:line="276" w:lineRule="auto"/>
        <w:rPr>
          <w:rFonts w:ascii="Arial" w:hAnsi="Arial" w:cs="Arial"/>
          <w:sz w:val="22"/>
          <w:szCs w:val="22"/>
          <w:lang w:val="pt-BR"/>
        </w:rPr>
      </w:pPr>
      <w:proofErr w:type="gramStart"/>
      <w:r>
        <w:rPr>
          <w:rFonts w:ascii="Arial" w:hAnsi="Arial" w:cs="Arial"/>
          <w:sz w:val="22"/>
          <w:szCs w:val="22"/>
          <w:lang w:val="pt-BR"/>
        </w:rPr>
        <w:t>O</w:t>
      </w:r>
      <w:r w:rsidR="00FB1126" w:rsidRPr="008061A8">
        <w:rPr>
          <w:rFonts w:ascii="Arial" w:hAnsi="Arial" w:cs="Arial"/>
          <w:sz w:val="22"/>
          <w:szCs w:val="22"/>
          <w:lang w:val="pt-BR"/>
        </w:rPr>
        <w:t>i</w:t>
      </w:r>
      <w:proofErr w:type="gramEnd"/>
      <w:r w:rsidR="00FB1126" w:rsidRPr="008061A8">
        <w:rPr>
          <w:rFonts w:ascii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F</w:t>
      </w:r>
      <w:r w:rsidR="00FB1126" w:rsidRPr="008061A8">
        <w:rPr>
          <w:rFonts w:ascii="Arial" w:hAnsi="Arial" w:cs="Arial"/>
          <w:sz w:val="22"/>
          <w:szCs w:val="22"/>
          <w:lang w:val="pt-BR"/>
        </w:rPr>
        <w:t>ibra</w:t>
      </w:r>
    </w:p>
    <w:p w14:paraId="2FB7F717" w14:textId="049D1A2A" w:rsidR="00FB1126" w:rsidRPr="00FB1126" w:rsidRDefault="008061A8" w:rsidP="00FB1126">
      <w:pPr>
        <w:widowControl w:val="0"/>
        <w:spacing w:line="276" w:lineRule="auto"/>
        <w:rPr>
          <w:rFonts w:ascii="Arial" w:hAnsi="Arial" w:cs="Arial"/>
          <w:sz w:val="22"/>
          <w:szCs w:val="22"/>
          <w:lang w:val="pt-BR"/>
        </w:rPr>
      </w:pPr>
      <w:proofErr w:type="gramStart"/>
      <w:r>
        <w:rPr>
          <w:rFonts w:ascii="Arial" w:hAnsi="Arial" w:cs="Arial"/>
          <w:sz w:val="22"/>
          <w:szCs w:val="22"/>
          <w:lang w:val="pt-BR"/>
        </w:rPr>
        <w:t>O</w:t>
      </w:r>
      <w:r w:rsidR="00FB1126" w:rsidRPr="00FB1126">
        <w:rPr>
          <w:rFonts w:ascii="Arial" w:hAnsi="Arial" w:cs="Arial"/>
          <w:sz w:val="22"/>
          <w:szCs w:val="22"/>
          <w:lang w:val="pt-BR"/>
        </w:rPr>
        <w:t>i</w:t>
      </w:r>
      <w:proofErr w:type="gramEnd"/>
      <w:r w:rsidR="00FB1126" w:rsidRPr="00FB1126">
        <w:rPr>
          <w:rFonts w:ascii="Arial" w:hAnsi="Arial" w:cs="Arial"/>
          <w:sz w:val="22"/>
          <w:szCs w:val="22"/>
          <w:lang w:val="pt-BR"/>
        </w:rPr>
        <w:t xml:space="preserve"> </w:t>
      </w:r>
      <w:r w:rsidR="00C14B0E">
        <w:rPr>
          <w:rFonts w:ascii="Arial" w:hAnsi="Arial" w:cs="Arial"/>
          <w:sz w:val="22"/>
          <w:szCs w:val="22"/>
          <w:lang w:val="pt-BR"/>
        </w:rPr>
        <w:t>I</w:t>
      </w:r>
      <w:r w:rsidR="00FB1126" w:rsidRPr="00FB1126">
        <w:rPr>
          <w:rFonts w:ascii="Arial" w:hAnsi="Arial" w:cs="Arial"/>
          <w:sz w:val="22"/>
          <w:szCs w:val="22"/>
          <w:lang w:val="pt-BR"/>
        </w:rPr>
        <w:t>nternet</w:t>
      </w:r>
    </w:p>
    <w:p w14:paraId="3F8EE8D9" w14:textId="3B05D900" w:rsidR="00FB1126" w:rsidRPr="00FB1126" w:rsidRDefault="008061A8" w:rsidP="00FB1126">
      <w:pPr>
        <w:widowControl w:val="0"/>
        <w:spacing w:line="276" w:lineRule="auto"/>
        <w:rPr>
          <w:rFonts w:ascii="Arial" w:hAnsi="Arial" w:cs="Arial"/>
          <w:sz w:val="22"/>
          <w:szCs w:val="22"/>
          <w:lang w:val="pt-BR"/>
        </w:rPr>
      </w:pPr>
      <w:r>
        <w:rPr>
          <w:rFonts w:ascii="Arial" w:hAnsi="Arial" w:cs="Arial"/>
          <w:sz w:val="22"/>
          <w:szCs w:val="22"/>
          <w:lang w:val="pt-BR"/>
        </w:rPr>
        <w:t>I</w:t>
      </w:r>
      <w:r w:rsidR="00FB1126" w:rsidRPr="00FB1126">
        <w:rPr>
          <w:rFonts w:ascii="Arial" w:hAnsi="Arial" w:cs="Arial"/>
          <w:sz w:val="22"/>
          <w:szCs w:val="22"/>
          <w:lang w:val="pt-BR"/>
        </w:rPr>
        <w:t xml:space="preserve">nternet </w:t>
      </w:r>
      <w:r>
        <w:rPr>
          <w:rFonts w:ascii="Arial" w:hAnsi="Arial" w:cs="Arial"/>
          <w:sz w:val="22"/>
          <w:szCs w:val="22"/>
          <w:lang w:val="pt-BR"/>
        </w:rPr>
        <w:t>O</w:t>
      </w:r>
      <w:r w:rsidR="00FB1126" w:rsidRPr="00FB1126">
        <w:rPr>
          <w:rFonts w:ascii="Arial" w:hAnsi="Arial" w:cs="Arial"/>
          <w:sz w:val="22"/>
          <w:szCs w:val="22"/>
          <w:lang w:val="pt-BR"/>
        </w:rPr>
        <w:t>i</w:t>
      </w:r>
    </w:p>
    <w:p w14:paraId="6887AF36" w14:textId="75054D2E" w:rsidR="00FB1126" w:rsidRPr="00FB1126" w:rsidRDefault="008061A8" w:rsidP="00FB1126">
      <w:pPr>
        <w:widowControl w:val="0"/>
        <w:spacing w:line="276" w:lineRule="auto"/>
        <w:rPr>
          <w:rFonts w:ascii="Arial" w:hAnsi="Arial" w:cs="Arial"/>
          <w:sz w:val="22"/>
          <w:szCs w:val="22"/>
          <w:lang w:val="pt-BR"/>
        </w:rPr>
      </w:pPr>
      <w:r>
        <w:rPr>
          <w:rFonts w:ascii="Arial" w:hAnsi="Arial" w:cs="Arial"/>
          <w:sz w:val="22"/>
          <w:szCs w:val="22"/>
          <w:lang w:val="pt-BR"/>
        </w:rPr>
        <w:t>I</w:t>
      </w:r>
      <w:r w:rsidR="00FB1126" w:rsidRPr="00FB1126">
        <w:rPr>
          <w:rFonts w:ascii="Arial" w:hAnsi="Arial" w:cs="Arial"/>
          <w:sz w:val="22"/>
          <w:szCs w:val="22"/>
          <w:lang w:val="pt-BR"/>
        </w:rPr>
        <w:t xml:space="preserve">nternet </w:t>
      </w:r>
      <w:r>
        <w:rPr>
          <w:rFonts w:ascii="Arial" w:hAnsi="Arial" w:cs="Arial"/>
          <w:sz w:val="22"/>
          <w:szCs w:val="22"/>
          <w:lang w:val="pt-BR"/>
        </w:rPr>
        <w:t>O</w:t>
      </w:r>
      <w:r w:rsidR="00FB1126" w:rsidRPr="00FB1126">
        <w:rPr>
          <w:rFonts w:ascii="Arial" w:hAnsi="Arial" w:cs="Arial"/>
          <w:sz w:val="22"/>
          <w:szCs w:val="22"/>
          <w:lang w:val="pt-BR"/>
        </w:rPr>
        <w:t xml:space="preserve">i </w:t>
      </w:r>
      <w:r>
        <w:rPr>
          <w:rFonts w:ascii="Arial" w:hAnsi="Arial" w:cs="Arial"/>
          <w:sz w:val="22"/>
          <w:szCs w:val="22"/>
          <w:lang w:val="pt-BR"/>
        </w:rPr>
        <w:t>F</w:t>
      </w:r>
      <w:r w:rsidR="00FB1126" w:rsidRPr="00FB1126">
        <w:rPr>
          <w:rFonts w:ascii="Arial" w:hAnsi="Arial" w:cs="Arial"/>
          <w:sz w:val="22"/>
          <w:szCs w:val="22"/>
          <w:lang w:val="pt-BR"/>
        </w:rPr>
        <w:t>ibra</w:t>
      </w:r>
    </w:p>
    <w:p w14:paraId="3859976A" w14:textId="4E9409CD" w:rsidR="00FB1126" w:rsidRPr="00FB1126" w:rsidRDefault="008061A8" w:rsidP="00FB1126">
      <w:pPr>
        <w:widowControl w:val="0"/>
        <w:spacing w:line="276" w:lineRule="auto"/>
        <w:rPr>
          <w:rFonts w:ascii="Arial" w:hAnsi="Arial" w:cs="Arial"/>
          <w:sz w:val="22"/>
          <w:szCs w:val="22"/>
          <w:lang w:val="pt-BR"/>
        </w:rPr>
      </w:pPr>
      <w:proofErr w:type="gramStart"/>
      <w:r>
        <w:rPr>
          <w:rFonts w:ascii="Arial" w:hAnsi="Arial" w:cs="Arial"/>
          <w:sz w:val="22"/>
          <w:szCs w:val="22"/>
          <w:lang w:val="pt-BR"/>
        </w:rPr>
        <w:t>O</w:t>
      </w:r>
      <w:r w:rsidR="00FB1126" w:rsidRPr="00FB1126">
        <w:rPr>
          <w:rFonts w:ascii="Arial" w:hAnsi="Arial" w:cs="Arial"/>
          <w:sz w:val="22"/>
          <w:szCs w:val="22"/>
          <w:lang w:val="pt-BR"/>
        </w:rPr>
        <w:t>i</w:t>
      </w:r>
      <w:proofErr w:type="gramEnd"/>
      <w:r w:rsidR="00FB1126" w:rsidRPr="00FB1126">
        <w:rPr>
          <w:rFonts w:ascii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F</w:t>
      </w:r>
      <w:r w:rsidR="00FB1126" w:rsidRPr="00FB1126">
        <w:rPr>
          <w:rFonts w:ascii="Arial" w:hAnsi="Arial" w:cs="Arial"/>
          <w:sz w:val="22"/>
          <w:szCs w:val="22"/>
          <w:lang w:val="pt-BR"/>
        </w:rPr>
        <w:t xml:space="preserve">ibra </w:t>
      </w:r>
      <w:r>
        <w:rPr>
          <w:rFonts w:ascii="Arial" w:hAnsi="Arial" w:cs="Arial"/>
          <w:sz w:val="22"/>
          <w:szCs w:val="22"/>
          <w:lang w:val="pt-BR"/>
        </w:rPr>
        <w:t>I</w:t>
      </w:r>
      <w:r w:rsidR="00FB1126" w:rsidRPr="00FB1126">
        <w:rPr>
          <w:rFonts w:ascii="Arial" w:hAnsi="Arial" w:cs="Arial"/>
          <w:sz w:val="22"/>
          <w:szCs w:val="22"/>
          <w:lang w:val="pt-BR"/>
        </w:rPr>
        <w:t>nternet</w:t>
      </w:r>
    </w:p>
    <w:p w14:paraId="60128D74" w14:textId="1FF65B5E" w:rsidR="00FB1126" w:rsidRPr="00FB1126" w:rsidRDefault="008061A8" w:rsidP="00FB1126">
      <w:pPr>
        <w:widowControl w:val="0"/>
        <w:spacing w:line="276" w:lineRule="auto"/>
        <w:rPr>
          <w:rFonts w:ascii="Arial" w:hAnsi="Arial" w:cs="Arial"/>
          <w:sz w:val="22"/>
          <w:szCs w:val="22"/>
          <w:lang w:val="pt-BR"/>
        </w:rPr>
      </w:pPr>
      <w:proofErr w:type="gramStart"/>
      <w:r>
        <w:rPr>
          <w:rFonts w:ascii="Arial" w:hAnsi="Arial" w:cs="Arial"/>
          <w:sz w:val="22"/>
          <w:szCs w:val="22"/>
          <w:lang w:val="pt-BR"/>
        </w:rPr>
        <w:t>O</w:t>
      </w:r>
      <w:r w:rsidR="00FB1126" w:rsidRPr="00FB1126">
        <w:rPr>
          <w:rFonts w:ascii="Arial" w:hAnsi="Arial" w:cs="Arial"/>
          <w:sz w:val="22"/>
          <w:szCs w:val="22"/>
          <w:lang w:val="pt-BR"/>
        </w:rPr>
        <w:t xml:space="preserve">i </w:t>
      </w:r>
      <w:r>
        <w:rPr>
          <w:rFonts w:ascii="Arial" w:hAnsi="Arial" w:cs="Arial"/>
          <w:sz w:val="22"/>
          <w:szCs w:val="22"/>
          <w:lang w:val="pt-BR"/>
        </w:rPr>
        <w:t>I</w:t>
      </w:r>
      <w:r w:rsidR="00FB1126" w:rsidRPr="00FB1126">
        <w:rPr>
          <w:rFonts w:ascii="Arial" w:hAnsi="Arial" w:cs="Arial"/>
          <w:sz w:val="22"/>
          <w:szCs w:val="22"/>
          <w:lang w:val="pt-BR"/>
        </w:rPr>
        <w:t>nternet</w:t>
      </w:r>
      <w:proofErr w:type="gramEnd"/>
      <w:r w:rsidR="00FB1126" w:rsidRPr="00FB1126">
        <w:rPr>
          <w:rFonts w:ascii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R</w:t>
      </w:r>
      <w:r w:rsidR="00FB1126" w:rsidRPr="00FB1126">
        <w:rPr>
          <w:rFonts w:ascii="Arial" w:hAnsi="Arial" w:cs="Arial"/>
          <w:sz w:val="22"/>
          <w:szCs w:val="22"/>
          <w:lang w:val="pt-BR"/>
        </w:rPr>
        <w:t>esidencial</w:t>
      </w:r>
    </w:p>
    <w:p w14:paraId="4A427D2F" w14:textId="2D421B66" w:rsidR="00FB1126" w:rsidRPr="00FB1126" w:rsidRDefault="008061A8" w:rsidP="00FB1126">
      <w:pPr>
        <w:widowControl w:val="0"/>
        <w:spacing w:line="276" w:lineRule="auto"/>
        <w:rPr>
          <w:rFonts w:ascii="Arial" w:hAnsi="Arial" w:cs="Arial"/>
          <w:sz w:val="22"/>
          <w:szCs w:val="22"/>
          <w:lang w:val="pt-BR"/>
        </w:rPr>
      </w:pPr>
      <w:proofErr w:type="gramStart"/>
      <w:r>
        <w:rPr>
          <w:rFonts w:ascii="Arial" w:hAnsi="Arial" w:cs="Arial"/>
          <w:sz w:val="22"/>
          <w:szCs w:val="22"/>
          <w:lang w:val="pt-BR"/>
        </w:rPr>
        <w:t>O</w:t>
      </w:r>
      <w:r w:rsidR="00FB1126" w:rsidRPr="00FB1126">
        <w:rPr>
          <w:rFonts w:ascii="Arial" w:hAnsi="Arial" w:cs="Arial"/>
          <w:sz w:val="22"/>
          <w:szCs w:val="22"/>
          <w:lang w:val="pt-BR"/>
        </w:rPr>
        <w:t>i</w:t>
      </w:r>
      <w:proofErr w:type="gramEnd"/>
      <w:r w:rsidR="00FB1126" w:rsidRPr="00FB1126">
        <w:rPr>
          <w:rFonts w:ascii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F</w:t>
      </w:r>
      <w:r w:rsidR="00FB1126" w:rsidRPr="00FB1126">
        <w:rPr>
          <w:rFonts w:ascii="Arial" w:hAnsi="Arial" w:cs="Arial"/>
          <w:sz w:val="22"/>
          <w:szCs w:val="22"/>
          <w:lang w:val="pt-BR"/>
        </w:rPr>
        <w:t xml:space="preserve">ibra </w:t>
      </w:r>
      <w:r>
        <w:rPr>
          <w:rFonts w:ascii="Arial" w:hAnsi="Arial" w:cs="Arial"/>
          <w:sz w:val="22"/>
          <w:szCs w:val="22"/>
          <w:lang w:val="pt-BR"/>
        </w:rPr>
        <w:t>D</w:t>
      </w:r>
      <w:r w:rsidR="00FB1126" w:rsidRPr="00FB1126">
        <w:rPr>
          <w:rFonts w:ascii="Arial" w:hAnsi="Arial" w:cs="Arial"/>
          <w:sz w:val="22"/>
          <w:szCs w:val="22"/>
          <w:lang w:val="pt-BR"/>
        </w:rPr>
        <w:t>isponibilidade</w:t>
      </w:r>
    </w:p>
    <w:p w14:paraId="0F17A0A7" w14:textId="0E702D41" w:rsidR="00FB1126" w:rsidRPr="00FB1126" w:rsidRDefault="008061A8" w:rsidP="00FB1126">
      <w:pPr>
        <w:widowControl w:val="0"/>
        <w:spacing w:line="276" w:lineRule="auto"/>
        <w:rPr>
          <w:rFonts w:ascii="Arial" w:hAnsi="Arial" w:cs="Arial"/>
          <w:sz w:val="22"/>
          <w:szCs w:val="22"/>
          <w:lang w:val="pt-BR"/>
        </w:rPr>
      </w:pPr>
      <w:proofErr w:type="gramStart"/>
      <w:r>
        <w:rPr>
          <w:rFonts w:ascii="Arial" w:hAnsi="Arial" w:cs="Arial"/>
          <w:sz w:val="22"/>
          <w:szCs w:val="22"/>
          <w:lang w:val="pt-BR"/>
        </w:rPr>
        <w:t>O</w:t>
      </w:r>
      <w:r w:rsidR="00FB1126" w:rsidRPr="00FB1126">
        <w:rPr>
          <w:rFonts w:ascii="Arial" w:hAnsi="Arial" w:cs="Arial"/>
          <w:sz w:val="22"/>
          <w:szCs w:val="22"/>
          <w:lang w:val="pt-BR"/>
        </w:rPr>
        <w:t xml:space="preserve">i </w:t>
      </w:r>
      <w:r>
        <w:rPr>
          <w:rFonts w:ascii="Arial" w:hAnsi="Arial" w:cs="Arial"/>
          <w:sz w:val="22"/>
          <w:szCs w:val="22"/>
          <w:lang w:val="pt-BR"/>
        </w:rPr>
        <w:t>I</w:t>
      </w:r>
      <w:r w:rsidR="00FB1126" w:rsidRPr="00FB1126">
        <w:rPr>
          <w:rFonts w:ascii="Arial" w:hAnsi="Arial" w:cs="Arial"/>
          <w:sz w:val="22"/>
          <w:szCs w:val="22"/>
          <w:lang w:val="pt-BR"/>
        </w:rPr>
        <w:t>nternet</w:t>
      </w:r>
      <w:proofErr w:type="gramEnd"/>
      <w:r w:rsidR="00FB1126" w:rsidRPr="00FB1126">
        <w:rPr>
          <w:rFonts w:ascii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F</w:t>
      </w:r>
      <w:r w:rsidR="00FB1126" w:rsidRPr="00FB1126">
        <w:rPr>
          <w:rFonts w:ascii="Arial" w:hAnsi="Arial" w:cs="Arial"/>
          <w:sz w:val="22"/>
          <w:szCs w:val="22"/>
          <w:lang w:val="pt-BR"/>
        </w:rPr>
        <w:t>ibra</w:t>
      </w:r>
    </w:p>
    <w:p w14:paraId="61C5DE49" w14:textId="4290EF59" w:rsidR="00FB1126" w:rsidRPr="00FB1126" w:rsidRDefault="006D2F03" w:rsidP="00FB1126">
      <w:pPr>
        <w:widowControl w:val="0"/>
        <w:spacing w:line="276" w:lineRule="auto"/>
        <w:rPr>
          <w:rFonts w:ascii="Arial" w:hAnsi="Arial" w:cs="Arial"/>
          <w:sz w:val="22"/>
          <w:szCs w:val="22"/>
          <w:lang w:val="pt-BR"/>
        </w:rPr>
      </w:pPr>
      <w:proofErr w:type="gramStart"/>
      <w:r>
        <w:rPr>
          <w:rFonts w:ascii="Arial" w:hAnsi="Arial" w:cs="Arial"/>
          <w:sz w:val="22"/>
          <w:szCs w:val="22"/>
          <w:lang w:val="pt-BR"/>
        </w:rPr>
        <w:t>O</w:t>
      </w:r>
      <w:r w:rsidR="00FB1126" w:rsidRPr="00FB1126">
        <w:rPr>
          <w:rFonts w:ascii="Arial" w:hAnsi="Arial" w:cs="Arial"/>
          <w:sz w:val="22"/>
          <w:szCs w:val="22"/>
          <w:lang w:val="pt-BR"/>
        </w:rPr>
        <w:t>i</w:t>
      </w:r>
      <w:proofErr w:type="gramEnd"/>
      <w:r w:rsidR="00FB1126" w:rsidRPr="00FB1126">
        <w:rPr>
          <w:rFonts w:ascii="Arial" w:hAnsi="Arial" w:cs="Arial"/>
          <w:sz w:val="22"/>
          <w:szCs w:val="22"/>
          <w:lang w:val="pt-BR"/>
        </w:rPr>
        <w:t xml:space="preserve"> </w:t>
      </w:r>
      <w:r>
        <w:rPr>
          <w:rFonts w:ascii="Arial" w:hAnsi="Arial" w:cs="Arial"/>
          <w:sz w:val="22"/>
          <w:szCs w:val="22"/>
          <w:lang w:val="pt-BR"/>
        </w:rPr>
        <w:t>F</w:t>
      </w:r>
      <w:r w:rsidR="00FB1126" w:rsidRPr="00FB1126">
        <w:rPr>
          <w:rFonts w:ascii="Arial" w:hAnsi="Arial" w:cs="Arial"/>
          <w:sz w:val="22"/>
          <w:szCs w:val="22"/>
          <w:lang w:val="pt-BR"/>
        </w:rPr>
        <w:t xml:space="preserve">ibra </w:t>
      </w:r>
      <w:r w:rsidR="00472AE3">
        <w:rPr>
          <w:rFonts w:ascii="Arial" w:hAnsi="Arial" w:cs="Arial"/>
          <w:sz w:val="22"/>
          <w:szCs w:val="22"/>
          <w:lang w:val="pt-BR"/>
        </w:rPr>
        <w:t>R</w:t>
      </w:r>
      <w:r w:rsidR="00FB1126" w:rsidRPr="00FB1126">
        <w:rPr>
          <w:rFonts w:ascii="Arial" w:hAnsi="Arial" w:cs="Arial"/>
          <w:sz w:val="22"/>
          <w:szCs w:val="22"/>
          <w:lang w:val="pt-BR"/>
        </w:rPr>
        <w:t>esidencial</w:t>
      </w:r>
    </w:p>
    <w:p w14:paraId="7EED7BBE" w14:textId="69745191" w:rsidR="00FB1126" w:rsidRPr="00FB1126" w:rsidRDefault="006D2F03" w:rsidP="00FB1126">
      <w:pPr>
        <w:widowControl w:val="0"/>
        <w:spacing w:line="276" w:lineRule="auto"/>
        <w:rPr>
          <w:rFonts w:ascii="Arial" w:hAnsi="Arial" w:cs="Arial"/>
          <w:sz w:val="22"/>
          <w:szCs w:val="22"/>
          <w:lang w:val="pt-BR"/>
        </w:rPr>
      </w:pPr>
      <w:r>
        <w:rPr>
          <w:rFonts w:ascii="Arial" w:hAnsi="Arial" w:cs="Arial"/>
          <w:sz w:val="22"/>
          <w:szCs w:val="22"/>
          <w:lang w:val="pt-BR"/>
        </w:rPr>
        <w:t>C</w:t>
      </w:r>
      <w:r w:rsidR="00FB1126" w:rsidRPr="00FB1126">
        <w:rPr>
          <w:rFonts w:ascii="Arial" w:hAnsi="Arial" w:cs="Arial"/>
          <w:sz w:val="22"/>
          <w:szCs w:val="22"/>
          <w:lang w:val="pt-BR"/>
        </w:rPr>
        <w:t xml:space="preserve">ontratar </w:t>
      </w:r>
      <w:r>
        <w:rPr>
          <w:rFonts w:ascii="Arial" w:hAnsi="Arial" w:cs="Arial"/>
          <w:sz w:val="22"/>
          <w:szCs w:val="22"/>
          <w:lang w:val="pt-BR"/>
        </w:rPr>
        <w:t>O</w:t>
      </w:r>
      <w:r w:rsidR="00FB1126" w:rsidRPr="00FB1126">
        <w:rPr>
          <w:rFonts w:ascii="Arial" w:hAnsi="Arial" w:cs="Arial"/>
          <w:sz w:val="22"/>
          <w:szCs w:val="22"/>
          <w:lang w:val="pt-BR"/>
        </w:rPr>
        <w:t xml:space="preserve">i </w:t>
      </w:r>
      <w:r>
        <w:rPr>
          <w:rFonts w:ascii="Arial" w:hAnsi="Arial" w:cs="Arial"/>
          <w:sz w:val="22"/>
          <w:szCs w:val="22"/>
          <w:lang w:val="pt-BR"/>
        </w:rPr>
        <w:t>F</w:t>
      </w:r>
      <w:r w:rsidR="00FB1126" w:rsidRPr="00FB1126">
        <w:rPr>
          <w:rFonts w:ascii="Arial" w:hAnsi="Arial" w:cs="Arial"/>
          <w:sz w:val="22"/>
          <w:szCs w:val="22"/>
          <w:lang w:val="pt-BR"/>
        </w:rPr>
        <w:t>ibra</w:t>
      </w:r>
    </w:p>
    <w:p w14:paraId="4FA4C5EC" w14:textId="77B1376F" w:rsidR="0002197A" w:rsidRDefault="0002197A" w:rsidP="00FB1126">
      <w:pPr>
        <w:widowControl w:val="0"/>
        <w:spacing w:line="276" w:lineRule="auto"/>
        <w:rPr>
          <w:rFonts w:ascii="Arial" w:hAnsi="Arial" w:cs="Arial"/>
          <w:b/>
          <w:bCs/>
          <w:sz w:val="22"/>
          <w:szCs w:val="22"/>
          <w:lang w:val="pt-BR"/>
        </w:rPr>
      </w:pPr>
    </w:p>
    <w:p w14:paraId="73FB80FD" w14:textId="21B1BDDD" w:rsidR="008061A8" w:rsidRDefault="008061A8" w:rsidP="00FB1126">
      <w:pPr>
        <w:widowControl w:val="0"/>
        <w:spacing w:line="276" w:lineRule="auto"/>
        <w:rPr>
          <w:rFonts w:ascii="Arial" w:hAnsi="Arial" w:cs="Arial"/>
          <w:b/>
          <w:bCs/>
          <w:sz w:val="22"/>
          <w:szCs w:val="22"/>
          <w:lang w:val="pt-BR"/>
        </w:rPr>
      </w:pPr>
      <w:r>
        <w:rPr>
          <w:rFonts w:ascii="Arial" w:hAnsi="Arial" w:cs="Arial"/>
          <w:b/>
          <w:bCs/>
          <w:sz w:val="22"/>
          <w:szCs w:val="22"/>
          <w:lang w:val="pt-BR"/>
        </w:rPr>
        <w:br w:type="page"/>
      </w:r>
    </w:p>
    <w:p w14:paraId="3ACD82C7" w14:textId="77777777" w:rsidR="00FB1126" w:rsidRDefault="00FB1126" w:rsidP="00FB1126">
      <w:pPr>
        <w:widowControl w:val="0"/>
        <w:spacing w:line="276" w:lineRule="auto"/>
        <w:rPr>
          <w:rFonts w:ascii="Arial" w:hAnsi="Arial" w:cs="Arial"/>
          <w:b/>
          <w:bCs/>
          <w:sz w:val="22"/>
          <w:szCs w:val="22"/>
          <w:lang w:val="pt-BR"/>
        </w:rPr>
      </w:pPr>
    </w:p>
    <w:p w14:paraId="50FF9B51" w14:textId="243C589A" w:rsidR="0002197A" w:rsidRPr="004E23CC" w:rsidRDefault="0002197A" w:rsidP="0002197A">
      <w:pPr>
        <w:widowControl w:val="0"/>
        <w:spacing w:line="276" w:lineRule="auto"/>
        <w:jc w:val="center"/>
        <w:rPr>
          <w:rFonts w:ascii="Arial" w:hAnsi="Arial" w:cs="Arial"/>
          <w:b/>
          <w:sz w:val="22"/>
          <w:szCs w:val="22"/>
          <w:u w:val="single"/>
          <w:lang w:val="pt-BR"/>
        </w:rPr>
      </w:pPr>
      <w:r w:rsidRPr="004E23CC">
        <w:rPr>
          <w:rFonts w:ascii="Arial" w:hAnsi="Arial" w:cs="Arial"/>
          <w:b/>
          <w:sz w:val="22"/>
          <w:szCs w:val="22"/>
          <w:u w:val="single"/>
          <w:lang w:val="pt-BR"/>
        </w:rPr>
        <w:t xml:space="preserve">Anexo </w:t>
      </w:r>
      <w:r>
        <w:rPr>
          <w:rFonts w:ascii="Arial" w:hAnsi="Arial" w:cs="Arial"/>
          <w:b/>
          <w:sz w:val="22"/>
          <w:szCs w:val="22"/>
          <w:u w:val="single"/>
          <w:lang w:val="pt-BR"/>
        </w:rPr>
        <w:t>C</w:t>
      </w:r>
    </w:p>
    <w:p w14:paraId="21567731" w14:textId="08E3947A" w:rsidR="00332B31" w:rsidRPr="004E23CC" w:rsidRDefault="0002197A" w:rsidP="00977D42">
      <w:pPr>
        <w:widowControl w:val="0"/>
        <w:spacing w:line="276" w:lineRule="auto"/>
        <w:jc w:val="center"/>
        <w:rPr>
          <w:rFonts w:ascii="Arial" w:hAnsi="Arial" w:cs="Arial"/>
          <w:sz w:val="22"/>
          <w:szCs w:val="22"/>
          <w:lang w:val="pt-BR"/>
        </w:rPr>
      </w:pPr>
      <w:r>
        <w:rPr>
          <w:rFonts w:ascii="Arial" w:hAnsi="Arial" w:cs="Arial"/>
          <w:b/>
          <w:bCs/>
          <w:sz w:val="22"/>
          <w:szCs w:val="22"/>
          <w:lang w:val="pt-BR"/>
        </w:rPr>
        <w:t>Manual de Uso de Marcas</w:t>
      </w:r>
    </w:p>
    <w:sectPr w:rsidR="00332B31" w:rsidRPr="004E23CC">
      <w:headerReference w:type="default" r:id="rId23"/>
      <w:footerReference w:type="even" r:id="rId24"/>
      <w:footerReference w:type="default" r:id="rId25"/>
      <w:footerReference w:type="first" r:id="rId26"/>
      <w:pgSz w:w="11907" w:h="16840" w:code="9"/>
      <w:pgMar w:top="1134" w:right="1134" w:bottom="1134" w:left="1701" w:header="720" w:footer="720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4B2AC" w14:textId="77777777" w:rsidR="00C82047" w:rsidRDefault="00C82047">
      <w:pPr>
        <w:pStyle w:val="CommentSubject"/>
      </w:pPr>
      <w:r>
        <w:separator/>
      </w:r>
    </w:p>
  </w:endnote>
  <w:endnote w:type="continuationSeparator" w:id="0">
    <w:p w14:paraId="04C3F347" w14:textId="77777777" w:rsidR="00C82047" w:rsidRDefault="00C82047">
      <w:pPr>
        <w:pStyle w:val="CommentSubject"/>
      </w:pPr>
      <w:r>
        <w:continuationSeparator/>
      </w:r>
    </w:p>
  </w:endnote>
  <w:endnote w:type="continuationNotice" w:id="1">
    <w:p w14:paraId="1D77BD5B" w14:textId="77777777" w:rsidR="00C82047" w:rsidRDefault="00C8204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17EC6" w14:textId="25B9B614" w:rsidR="00EC5DE7" w:rsidRDefault="00A95FF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75F9685" wp14:editId="26D2DB0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41680" cy="345440"/>
              <wp:effectExtent l="0" t="0" r="1270" b="0"/>
              <wp:wrapNone/>
              <wp:docPr id="1455347524" name="Caixa de Texto 4" descr="RESTRI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16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0F19E1" w14:textId="5960A5AD" w:rsidR="00A95FFA" w:rsidRPr="00A95FFA" w:rsidRDefault="00A95FFA" w:rsidP="00A95FF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95FF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RESTRITA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5F9685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6" type="#_x0000_t202" alt="RESTRITA" style="position:absolute;margin-left:0;margin-top:0;width:58.4pt;height:27.2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" filled="f" stroked="f">
              <v:textbox style="mso-fit-shape-to-text:t" inset="20pt,0,0,15pt">
                <w:txbxContent>
                  <w:p w14:paraId="370F19E1" w14:textId="5960A5AD" w:rsidR="00A95FFA" w:rsidRPr="00A95FFA" w:rsidRDefault="00A95FFA" w:rsidP="00A95FF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95FF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RESTRITA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07F96" w14:textId="29E5A494" w:rsidR="00A95FFA" w:rsidRDefault="00A95FF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69E7892C" wp14:editId="5288CC82">
              <wp:simplePos x="1078302" y="10101532"/>
              <wp:positionH relativeFrom="page">
                <wp:align>left</wp:align>
              </wp:positionH>
              <wp:positionV relativeFrom="page">
                <wp:align>bottom</wp:align>
              </wp:positionV>
              <wp:extent cx="741680" cy="345440"/>
              <wp:effectExtent l="0" t="0" r="1270" b="0"/>
              <wp:wrapNone/>
              <wp:docPr id="448409147" name="Caixa de Texto 5" descr="RESTRI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16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214854" w14:textId="24E0AE76" w:rsidR="00A95FFA" w:rsidRPr="00A95FFA" w:rsidRDefault="00A95FFA" w:rsidP="00A95FF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95FF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RESTRITA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E7892C" id="_x0000_t202" coordsize="21600,21600" o:spt="202" path="m,l,21600r21600,l21600,xe">
              <v:stroke joinstyle="miter"/>
              <v:path gradientshapeok="t" o:connecttype="rect"/>
            </v:shapetype>
            <v:shape id="Caixa de Texto 5" o:spid="_x0000_s1027" type="#_x0000_t202" alt="RESTRITA" style="position:absolute;margin-left:0;margin-top:0;width:58.4pt;height:27.2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" filled="f" stroked="f">
              <v:textbox style="mso-fit-shape-to-text:t" inset="20pt,0,0,15pt">
                <w:txbxContent>
                  <w:p w14:paraId="71214854" w14:textId="24E0AE76" w:rsidR="00A95FFA" w:rsidRPr="00A95FFA" w:rsidRDefault="00A95FFA" w:rsidP="00A95FF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95FF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RESTRITA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73E13" w14:textId="69573C16" w:rsidR="00EC5DE7" w:rsidRDefault="00A95FF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07A9DF9" wp14:editId="526A633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41680" cy="345440"/>
              <wp:effectExtent l="0" t="0" r="1270" b="0"/>
              <wp:wrapNone/>
              <wp:docPr id="1743041887" name="Caixa de Texto 3" descr="RESTRI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16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2F39A4" w14:textId="4FC30A5D" w:rsidR="00A95FFA" w:rsidRPr="00A95FFA" w:rsidRDefault="00A95FFA" w:rsidP="00A95FF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95FF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RESTRITA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7A9DF9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8" type="#_x0000_t202" alt="RESTRITA" style="position:absolute;margin-left:0;margin-top:0;width:58.4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" filled="f" stroked="f">
              <v:textbox style="mso-fit-shape-to-text:t" inset="20pt,0,0,15pt">
                <w:txbxContent>
                  <w:p w14:paraId="152F39A4" w14:textId="4FC30A5D" w:rsidR="00A95FFA" w:rsidRPr="00A95FFA" w:rsidRDefault="00A95FFA" w:rsidP="00A95FF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95FF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RESTRITA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42FD4" w14:textId="77777777" w:rsidR="00C82047" w:rsidRDefault="00C82047">
      <w:pPr>
        <w:pStyle w:val="CommentSubject"/>
      </w:pPr>
      <w:r>
        <w:separator/>
      </w:r>
    </w:p>
  </w:footnote>
  <w:footnote w:type="continuationSeparator" w:id="0">
    <w:p w14:paraId="5CFC0E1F" w14:textId="77777777" w:rsidR="00C82047" w:rsidRDefault="00C82047">
      <w:pPr>
        <w:pStyle w:val="CommentSubject"/>
      </w:pPr>
      <w:r>
        <w:continuationSeparator/>
      </w:r>
    </w:p>
  </w:footnote>
  <w:footnote w:type="continuationNotice" w:id="1">
    <w:p w14:paraId="136059AC" w14:textId="77777777" w:rsidR="00C82047" w:rsidRDefault="00C8204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AD20B" w14:textId="68822B43" w:rsidR="00EC5DE7" w:rsidRPr="00F67F24" w:rsidRDefault="00F67F24">
    <w:pPr>
      <w:pStyle w:val="Header"/>
      <w:jc w:val="right"/>
      <w:rPr>
        <w:rFonts w:ascii="Arial" w:hAnsi="Arial" w:cs="Arial"/>
        <w:i/>
        <w:iCs/>
        <w:sz w:val="22"/>
        <w:szCs w:val="22"/>
        <w:lang w:val="pt-BR"/>
      </w:rPr>
    </w:pPr>
    <w:r w:rsidRPr="00F67F24">
      <w:rPr>
        <w:rFonts w:ascii="Arial" w:hAnsi="Arial" w:cs="Arial"/>
        <w:i/>
        <w:iCs/>
        <w:sz w:val="22"/>
        <w:szCs w:val="22"/>
        <w:lang w:val="pt-BR"/>
      </w:rPr>
      <w:t>Rev. Oi</w:t>
    </w:r>
  </w:p>
  <w:p w14:paraId="197F1BB9" w14:textId="6F6F5766" w:rsidR="00F67F24" w:rsidRPr="00F67F24" w:rsidRDefault="00386AA8">
    <w:pPr>
      <w:pStyle w:val="Header"/>
      <w:jc w:val="right"/>
      <w:rPr>
        <w:rFonts w:ascii="Arial" w:hAnsi="Arial" w:cs="Arial"/>
        <w:i/>
        <w:iCs/>
        <w:sz w:val="22"/>
        <w:szCs w:val="22"/>
        <w:lang w:val="pt-BR"/>
      </w:rPr>
    </w:pPr>
    <w:r>
      <w:rPr>
        <w:rFonts w:ascii="Arial" w:hAnsi="Arial" w:cs="Arial"/>
        <w:i/>
        <w:iCs/>
        <w:sz w:val="22"/>
        <w:szCs w:val="22"/>
        <w:lang w:val="pt-BR"/>
      </w:rPr>
      <w:t>2</w:t>
    </w:r>
    <w:r w:rsidR="00DF3506">
      <w:rPr>
        <w:rFonts w:ascii="Arial" w:hAnsi="Arial" w:cs="Arial"/>
        <w:i/>
        <w:iCs/>
        <w:sz w:val="22"/>
        <w:szCs w:val="22"/>
        <w:lang w:val="pt-BR"/>
      </w:rPr>
      <w:t>2</w:t>
    </w:r>
    <w:r w:rsidR="00F67F24" w:rsidRPr="00F67F24">
      <w:rPr>
        <w:rFonts w:ascii="Arial" w:hAnsi="Arial" w:cs="Arial"/>
        <w:i/>
        <w:iCs/>
        <w:sz w:val="22"/>
        <w:szCs w:val="22"/>
        <w:lang w:val="pt-BR"/>
      </w:rPr>
      <w:t>.02.2025</w:t>
    </w:r>
  </w:p>
  <w:p w14:paraId="6D8CBB95" w14:textId="77777777" w:rsidR="00F67F24" w:rsidRDefault="00F67F24">
    <w:pPr>
      <w:pStyle w:val="Header"/>
      <w:jc w:val="right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7BE8DBFE"/>
    <w:lvl w:ilvl="0">
      <w:numFmt w:val="decimal"/>
      <w:lvlText w:val="*"/>
      <w:lvlJc w:val="left"/>
    </w:lvl>
  </w:abstractNum>
  <w:abstractNum w:abstractNumId="1" w15:restartNumberingAfterBreak="0">
    <w:nsid w:val="04DF1DDE"/>
    <w:multiLevelType w:val="multilevel"/>
    <w:tmpl w:val="7BE8D6FE"/>
    <w:lvl w:ilvl="0">
      <w:start w:val="1"/>
      <w:numFmt w:val="upperRoman"/>
      <w:lvlText w:val="%1 -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474"/>
        </w:tabs>
        <w:ind w:left="1474" w:hanging="34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" w15:restartNumberingAfterBreak="0">
    <w:nsid w:val="0E8072AF"/>
    <w:multiLevelType w:val="multilevel"/>
    <w:tmpl w:val="9470FB32"/>
    <w:lvl w:ilvl="0">
      <w:start w:val="1"/>
      <w:numFmt w:val="decimal"/>
      <w:lvlText w:val="%1."/>
      <w:lvlJc w:val="left"/>
      <w:pPr>
        <w:tabs>
          <w:tab w:val="num" w:pos="397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0" w:firstLine="397"/>
      </w:pPr>
      <w:rPr>
        <w:rFonts w:hint="default"/>
      </w:rPr>
    </w:lvl>
    <w:lvl w:ilvl="2">
      <w:start w:val="1"/>
      <w:numFmt w:val="lowerLetter"/>
      <w:lvlText w:val="(%3)"/>
      <w:lvlJc w:val="left"/>
      <w:pPr>
        <w:tabs>
          <w:tab w:val="num" w:pos="1644"/>
        </w:tabs>
        <w:ind w:left="1644" w:hanging="680"/>
      </w:pPr>
      <w:rPr>
        <w:rFonts w:hint="default"/>
      </w:rPr>
    </w:lvl>
    <w:lvl w:ilvl="3">
      <w:start w:val="1"/>
      <w:numFmt w:val="lowerRoman"/>
      <w:lvlText w:val="%4)"/>
      <w:lvlJc w:val="left"/>
      <w:pPr>
        <w:tabs>
          <w:tab w:val="num" w:pos="1644"/>
        </w:tabs>
        <w:ind w:left="1644" w:hanging="51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" w15:restartNumberingAfterBreak="0">
    <w:nsid w:val="132A61A8"/>
    <w:multiLevelType w:val="hybridMultilevel"/>
    <w:tmpl w:val="DD3E0F30"/>
    <w:lvl w:ilvl="0" w:tplc="0A085A36">
      <w:start w:val="1"/>
      <w:numFmt w:val="lowerRoman"/>
      <w:lvlText w:val="(%1)"/>
      <w:lvlJc w:val="left"/>
      <w:pPr>
        <w:ind w:left="720" w:hanging="360"/>
      </w:pPr>
      <w:rPr>
        <w:rFonts w:ascii="Arial" w:eastAsia="Arial" w:hAnsi="Arial" w:cs="Arial"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D2FBE"/>
    <w:multiLevelType w:val="hybridMultilevel"/>
    <w:tmpl w:val="CFBA93C2"/>
    <w:lvl w:ilvl="0" w:tplc="D664405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235E9F"/>
    <w:multiLevelType w:val="multilevel"/>
    <w:tmpl w:val="9C48F87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B6217C"/>
    <w:multiLevelType w:val="hybridMultilevel"/>
    <w:tmpl w:val="FF7E0D34"/>
    <w:lvl w:ilvl="0" w:tplc="D9063E0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957C62"/>
    <w:multiLevelType w:val="multilevel"/>
    <w:tmpl w:val="4D985752"/>
    <w:lvl w:ilvl="0">
      <w:start w:val="1"/>
      <w:numFmt w:val="decimal"/>
      <w:lvlText w:val="%1."/>
      <w:lvlJc w:val="left"/>
      <w:pPr>
        <w:tabs>
          <w:tab w:val="num" w:pos="709"/>
        </w:tabs>
        <w:ind w:left="0" w:firstLine="0"/>
      </w:pPr>
      <w:rPr>
        <w:rFonts w:ascii="Arial" w:eastAsia="Arial Unicode MS" w:hAnsi="Arial" w:cs="Arial" w:hint="default"/>
      </w:rPr>
    </w:lvl>
    <w:lvl w:ilvl="1">
      <w:start w:val="1"/>
      <w:numFmt w:val="decimal"/>
      <w:lvlText w:val="%1.%2.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701"/>
        </w:tabs>
        <w:ind w:left="1701" w:hanging="28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8" w15:restartNumberingAfterBreak="0">
    <w:nsid w:val="276A59A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2824272D"/>
    <w:multiLevelType w:val="hybridMultilevel"/>
    <w:tmpl w:val="34B44014"/>
    <w:lvl w:ilvl="0" w:tplc="ED98A32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5653D5"/>
    <w:multiLevelType w:val="multilevel"/>
    <w:tmpl w:val="A808D0E2"/>
    <w:lvl w:ilvl="0">
      <w:start w:val="1"/>
      <w:numFmt w:val="decimal"/>
      <w:lvlText w:val="%1 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1" w15:restartNumberingAfterBreak="0">
    <w:nsid w:val="337B392E"/>
    <w:multiLevelType w:val="hybridMultilevel"/>
    <w:tmpl w:val="B48A96F2"/>
    <w:lvl w:ilvl="0" w:tplc="FFFFFFFF">
      <w:start w:val="1"/>
      <w:numFmt w:val="lowerRoman"/>
      <w:lvlText w:val="(%1)"/>
      <w:lvlJc w:val="left"/>
      <w:pPr>
        <w:ind w:left="1080" w:hanging="72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6A7074"/>
    <w:multiLevelType w:val="multilevel"/>
    <w:tmpl w:val="4B989544"/>
    <w:lvl w:ilvl="0">
      <w:start w:val="29"/>
      <w:numFmt w:val="decimal"/>
      <w:lvlText w:val="%1."/>
      <w:lvlJc w:val="left"/>
      <w:pPr>
        <w:tabs>
          <w:tab w:val="num" w:pos="709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1701"/>
        </w:tabs>
        <w:ind w:left="1701" w:hanging="283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3" w15:restartNumberingAfterBreak="0">
    <w:nsid w:val="3E115597"/>
    <w:multiLevelType w:val="hybridMultilevel"/>
    <w:tmpl w:val="761C8366"/>
    <w:lvl w:ilvl="0" w:tplc="EEA83268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14CAFD8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7B6D6E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E6A06C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0CC426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6DC47D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F66FC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E6ECDA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FA474C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EDF3BE7"/>
    <w:multiLevelType w:val="multilevel"/>
    <w:tmpl w:val="CAEEA54C"/>
    <w:lvl w:ilvl="0">
      <w:start w:val="1"/>
      <w:numFmt w:val="decimal"/>
      <w:lvlText w:val="%1."/>
      <w:lvlJc w:val="left"/>
      <w:pPr>
        <w:tabs>
          <w:tab w:val="num" w:pos="709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992"/>
        </w:tabs>
        <w:ind w:left="1644" w:hanging="935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5" w15:restartNumberingAfterBreak="0">
    <w:nsid w:val="43776BDA"/>
    <w:multiLevelType w:val="multilevel"/>
    <w:tmpl w:val="B7FC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8B40F5"/>
    <w:multiLevelType w:val="multilevel"/>
    <w:tmpl w:val="17CA20AC"/>
    <w:lvl w:ilvl="0">
      <w:start w:val="1"/>
      <w:numFmt w:val="upperRoman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7" w15:restartNumberingAfterBreak="0">
    <w:nsid w:val="48BF1015"/>
    <w:multiLevelType w:val="multilevel"/>
    <w:tmpl w:val="F2CAEFF2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964" w:hanging="567"/>
      </w:pPr>
      <w:rPr>
        <w:rFonts w:hint="default"/>
      </w:rPr>
    </w:lvl>
    <w:lvl w:ilvl="2">
      <w:start w:val="1"/>
      <w:numFmt w:val="lowerLetter"/>
      <w:lvlText w:val="(%3)"/>
      <w:lvlJc w:val="left"/>
      <w:pPr>
        <w:tabs>
          <w:tab w:val="num" w:pos="1644"/>
        </w:tabs>
        <w:ind w:left="1644" w:hanging="680"/>
      </w:pPr>
      <w:rPr>
        <w:rFonts w:hint="default"/>
      </w:rPr>
    </w:lvl>
    <w:lvl w:ilvl="3">
      <w:start w:val="1"/>
      <w:numFmt w:val="lowerRoman"/>
      <w:lvlText w:val="%4)"/>
      <w:lvlJc w:val="left"/>
      <w:pPr>
        <w:tabs>
          <w:tab w:val="num" w:pos="1644"/>
        </w:tabs>
        <w:ind w:left="1644" w:hanging="51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8" w15:restartNumberingAfterBreak="0">
    <w:nsid w:val="5028592C"/>
    <w:multiLevelType w:val="multilevel"/>
    <w:tmpl w:val="83549AC8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705" w:hanging="705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i w:val="0"/>
      </w:rPr>
    </w:lvl>
  </w:abstractNum>
  <w:abstractNum w:abstractNumId="19" w15:restartNumberingAfterBreak="0">
    <w:nsid w:val="50DE10BF"/>
    <w:multiLevelType w:val="multilevel"/>
    <w:tmpl w:val="4B4646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D97F41"/>
    <w:multiLevelType w:val="multilevel"/>
    <w:tmpl w:val="2EF289C6"/>
    <w:lvl w:ilvl="0">
      <w:start w:val="1"/>
      <w:numFmt w:val="decimal"/>
      <w:lvlText w:val="%1."/>
      <w:lvlJc w:val="left"/>
      <w:pPr>
        <w:tabs>
          <w:tab w:val="num" w:pos="709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lowerLetter"/>
      <w:lvlText w:val="(%3)"/>
      <w:lvlJc w:val="left"/>
      <w:pPr>
        <w:tabs>
          <w:tab w:val="num" w:pos="1644"/>
        </w:tabs>
        <w:ind w:left="1644" w:hanging="680"/>
      </w:pPr>
      <w:rPr>
        <w:rFonts w:hint="default"/>
      </w:rPr>
    </w:lvl>
    <w:lvl w:ilvl="3">
      <w:start w:val="1"/>
      <w:numFmt w:val="lowerRoman"/>
      <w:lvlText w:val="%4)"/>
      <w:lvlJc w:val="left"/>
      <w:pPr>
        <w:tabs>
          <w:tab w:val="num" w:pos="1644"/>
        </w:tabs>
        <w:ind w:left="1644" w:hanging="51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1" w15:restartNumberingAfterBreak="0">
    <w:nsid w:val="5F712C2F"/>
    <w:multiLevelType w:val="multilevel"/>
    <w:tmpl w:val="5E2062EE"/>
    <w:lvl w:ilvl="0">
      <w:start w:val="1"/>
      <w:numFmt w:val="decimal"/>
      <w:lvlText w:val="%1."/>
      <w:lvlJc w:val="left"/>
      <w:pPr>
        <w:tabs>
          <w:tab w:val="num" w:pos="709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3">
      <w:start w:val="1"/>
      <w:numFmt w:val="lowerRoman"/>
      <w:lvlText w:val="%4)"/>
      <w:lvlJc w:val="left"/>
      <w:pPr>
        <w:tabs>
          <w:tab w:val="num" w:pos="1644"/>
        </w:tabs>
        <w:ind w:left="1644" w:hanging="51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2" w15:restartNumberingAfterBreak="0">
    <w:nsid w:val="643C1C91"/>
    <w:multiLevelType w:val="multilevel"/>
    <w:tmpl w:val="CAEEA54C"/>
    <w:lvl w:ilvl="0">
      <w:start w:val="1"/>
      <w:numFmt w:val="decimal"/>
      <w:lvlText w:val="%1."/>
      <w:lvlJc w:val="left"/>
      <w:pPr>
        <w:tabs>
          <w:tab w:val="num" w:pos="709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992"/>
        </w:tabs>
        <w:ind w:left="1644" w:hanging="935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3" w15:restartNumberingAfterBreak="0">
    <w:nsid w:val="65D2772D"/>
    <w:multiLevelType w:val="hybridMultilevel"/>
    <w:tmpl w:val="6602C3C0"/>
    <w:lvl w:ilvl="0" w:tplc="C598DB8E">
      <w:numFmt w:val="bullet"/>
      <w:lvlText w:val="-"/>
      <w:lvlJc w:val="left"/>
      <w:pPr>
        <w:ind w:left="720" w:hanging="360"/>
      </w:pPr>
      <w:rPr>
        <w:rFonts w:ascii="Verdana" w:eastAsia="Arial Unicode MS" w:hAnsi="Verdana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80186B"/>
    <w:multiLevelType w:val="multilevel"/>
    <w:tmpl w:val="FC8E71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7F4EBF"/>
    <w:multiLevelType w:val="multilevel"/>
    <w:tmpl w:val="93FE0FE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6E034033"/>
    <w:multiLevelType w:val="hybridMultilevel"/>
    <w:tmpl w:val="63B22952"/>
    <w:lvl w:ilvl="0" w:tplc="05D4E4F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50205C"/>
    <w:multiLevelType w:val="hybridMultilevel"/>
    <w:tmpl w:val="15AE2796"/>
    <w:lvl w:ilvl="0" w:tplc="894EFE96">
      <w:start w:val="1"/>
      <w:numFmt w:val="lowerRoman"/>
      <w:lvlText w:val="(%1)"/>
      <w:lvlJc w:val="left"/>
      <w:pPr>
        <w:ind w:left="1080" w:hanging="72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3F0154"/>
    <w:multiLevelType w:val="multilevel"/>
    <w:tmpl w:val="AB545CA8"/>
    <w:lvl w:ilvl="0">
      <w:start w:val="1"/>
      <w:numFmt w:val="upperRoman"/>
      <w:pStyle w:val="Level1"/>
      <w:suff w:val="nothing"/>
      <w:lvlText w:val="Capítulo %1"/>
      <w:lvlJc w:val="left"/>
      <w:pPr>
        <w:ind w:left="0" w:firstLine="0"/>
      </w:pPr>
      <w:rPr>
        <w:rFonts w:ascii="Arial" w:hAnsi="Arial" w:cs="Times New Roman" w:hint="default"/>
        <w:b/>
        <w:bCs w:val="0"/>
        <w:i w:val="0"/>
        <w:caps/>
        <w:strike w:val="0"/>
        <w:dstrike w:val="0"/>
        <w:vanish w:val="0"/>
        <w:webHidden w:val="0"/>
        <w:sz w:val="22"/>
        <w:u w:val="none"/>
        <w:effect w:val="none"/>
        <w:vertAlign w:val="baseline"/>
        <w:specVanish w:val="0"/>
      </w:rPr>
    </w:lvl>
    <w:lvl w:ilvl="1">
      <w:start w:val="1"/>
      <w:numFmt w:val="decimal"/>
      <w:isLgl/>
      <w:lvlText w:val="%1.%2."/>
      <w:lvlJc w:val="left"/>
      <w:pPr>
        <w:ind w:left="0" w:firstLine="0"/>
      </w:pPr>
      <w:rPr>
        <w:rFonts w:ascii="Arial" w:hAnsi="Arial" w:cs="Arial" w:hint="default"/>
        <w:b w:val="0"/>
        <w:i w:val="0"/>
        <w:caps w:val="0"/>
        <w:strike w:val="0"/>
        <w:dstrike w:val="0"/>
        <w:vanish w:val="0"/>
        <w:webHidden w:val="0"/>
        <w:sz w:val="22"/>
        <w:szCs w:val="22"/>
        <w:u w:val="none"/>
        <w:effect w:val="none"/>
        <w:vertAlign w:val="baseline"/>
        <w:specVanish w:val="0"/>
      </w:rPr>
    </w:lvl>
    <w:lvl w:ilvl="2">
      <w:start w:val="1"/>
      <w:numFmt w:val="decimal"/>
      <w:isLgl/>
      <w:lvlText w:val="%1.%2.%3."/>
      <w:lvlJc w:val="left"/>
      <w:pPr>
        <w:ind w:left="0" w:firstLine="0"/>
      </w:pPr>
      <w:rPr>
        <w:rFonts w:ascii="Arial" w:hAnsi="Arial" w:cs="Arial" w:hint="default"/>
        <w:b w:val="0"/>
        <w:i w:val="0"/>
        <w:iCs w:val="0"/>
        <w:caps w:val="0"/>
        <w:strike w:val="0"/>
        <w:dstrike w:val="0"/>
        <w:vanish w:val="0"/>
        <w:webHidden w:val="0"/>
        <w:sz w:val="22"/>
        <w:u w:val="none"/>
        <w:effect w:val="none"/>
        <w:vertAlign w:val="baseline"/>
        <w:specVanish w:val="0"/>
      </w:rPr>
    </w:lvl>
    <w:lvl w:ilvl="3">
      <w:start w:val="1"/>
      <w:numFmt w:val="decimal"/>
      <w:isLgl/>
      <w:lvlText w:val="%1.%2.%3.%4."/>
      <w:lvlJc w:val="left"/>
      <w:pPr>
        <w:ind w:left="0" w:firstLine="0"/>
      </w:pPr>
      <w:rPr>
        <w:rFonts w:ascii="Arial" w:hAnsi="Arial" w:cs="Times New Roman" w:hint="default"/>
        <w:b w:val="0"/>
        <w:i w:val="0"/>
        <w:caps w:val="0"/>
        <w:strike w:val="0"/>
        <w:dstrike w:val="0"/>
        <w:vanish w:val="0"/>
        <w:webHidden w:val="0"/>
        <w:sz w:val="22"/>
        <w:u w:val="none"/>
        <w:effect w:val="none"/>
        <w:vertAlign w:val="baseline"/>
        <w:specVanish w:val="0"/>
      </w:rPr>
    </w:lvl>
    <w:lvl w:ilvl="4">
      <w:start w:val="1"/>
      <w:numFmt w:val="decimal"/>
      <w:isLgl/>
      <w:lvlText w:val="%1.%2.%3.%4.%5."/>
      <w:lvlJc w:val="left"/>
      <w:pPr>
        <w:tabs>
          <w:tab w:val="num" w:pos="2268"/>
        </w:tabs>
        <w:ind w:left="0" w:firstLine="0"/>
      </w:pPr>
    </w:lvl>
    <w:lvl w:ilvl="5">
      <w:start w:val="1"/>
      <w:numFmt w:val="decimal"/>
      <w:isLgl/>
      <w:lvlText w:val="%1.%2.%3.%4.%5.%6."/>
      <w:lvlJc w:val="left"/>
      <w:pPr>
        <w:ind w:left="0" w:firstLine="0"/>
      </w:pPr>
    </w:lvl>
    <w:lvl w:ilvl="6">
      <w:start w:val="1"/>
      <w:numFmt w:val="decimal"/>
      <w:isLgl/>
      <w:lvlText w:val="%1.%2.%3.%4.%5.%6.%7."/>
      <w:lvlJc w:val="left"/>
      <w:pPr>
        <w:ind w:left="3240" w:hanging="1080"/>
      </w:pPr>
    </w:lvl>
    <w:lvl w:ilvl="7">
      <w:start w:val="1"/>
      <w:numFmt w:val="decimal"/>
      <w:isLgl/>
      <w:lvlText w:val="%1.%2.%3.%4.%5.%6.%7.%8."/>
      <w:lvlJc w:val="left"/>
      <w:pPr>
        <w:ind w:left="3744" w:hanging="1224"/>
      </w:pPr>
    </w:lvl>
    <w:lvl w:ilvl="8">
      <w:start w:val="1"/>
      <w:numFmt w:val="decimal"/>
      <w:isLgl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9615789"/>
    <w:multiLevelType w:val="multilevel"/>
    <w:tmpl w:val="26AAAEE4"/>
    <w:lvl w:ilvl="0">
      <w:start w:val="1"/>
      <w:numFmt w:val="upperRoman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474"/>
        </w:tabs>
        <w:ind w:left="1474" w:hanging="34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0" w15:restartNumberingAfterBreak="0">
    <w:nsid w:val="7DF56D6B"/>
    <w:multiLevelType w:val="multilevel"/>
    <w:tmpl w:val="F2CAEFF2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964" w:hanging="567"/>
      </w:pPr>
      <w:rPr>
        <w:rFonts w:hint="default"/>
      </w:rPr>
    </w:lvl>
    <w:lvl w:ilvl="2">
      <w:start w:val="1"/>
      <w:numFmt w:val="lowerLetter"/>
      <w:lvlText w:val="(%3)"/>
      <w:lvlJc w:val="left"/>
      <w:pPr>
        <w:tabs>
          <w:tab w:val="num" w:pos="1644"/>
        </w:tabs>
        <w:ind w:left="1644" w:hanging="680"/>
      </w:pPr>
      <w:rPr>
        <w:rFonts w:hint="default"/>
      </w:rPr>
    </w:lvl>
    <w:lvl w:ilvl="3">
      <w:start w:val="1"/>
      <w:numFmt w:val="lowerRoman"/>
      <w:lvlText w:val="%4)"/>
      <w:lvlJc w:val="left"/>
      <w:pPr>
        <w:tabs>
          <w:tab w:val="num" w:pos="1644"/>
        </w:tabs>
        <w:ind w:left="1644" w:hanging="51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1" w15:restartNumberingAfterBreak="0">
    <w:nsid w:val="7E62465A"/>
    <w:multiLevelType w:val="multilevel"/>
    <w:tmpl w:val="0E2E3F94"/>
    <w:lvl w:ilvl="0">
      <w:start w:val="1"/>
      <w:numFmt w:val="decimal"/>
      <w:lvlText w:val="%1."/>
      <w:lvlJc w:val="left"/>
      <w:pPr>
        <w:tabs>
          <w:tab w:val="num" w:pos="709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1701"/>
        </w:tabs>
        <w:ind w:left="1701" w:hanging="283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num w:numId="1" w16cid:durableId="2058773917">
    <w:abstractNumId w:val="13"/>
  </w:num>
  <w:num w:numId="2" w16cid:durableId="303435418">
    <w:abstractNumId w:val="7"/>
  </w:num>
  <w:num w:numId="3" w16cid:durableId="442573689">
    <w:abstractNumId w:val="2"/>
  </w:num>
  <w:num w:numId="4" w16cid:durableId="810559324">
    <w:abstractNumId w:val="0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  <w:sz w:val="20"/>
        </w:rPr>
      </w:lvl>
    </w:lvlOverride>
  </w:num>
  <w:num w:numId="5" w16cid:durableId="1316495869">
    <w:abstractNumId w:val="20"/>
  </w:num>
  <w:num w:numId="6" w16cid:durableId="2097821599">
    <w:abstractNumId w:val="21"/>
  </w:num>
  <w:num w:numId="7" w16cid:durableId="1392002885">
    <w:abstractNumId w:val="22"/>
  </w:num>
  <w:num w:numId="8" w16cid:durableId="1622878758">
    <w:abstractNumId w:val="14"/>
  </w:num>
  <w:num w:numId="9" w16cid:durableId="2129201787">
    <w:abstractNumId w:val="31"/>
  </w:num>
  <w:num w:numId="10" w16cid:durableId="862671921">
    <w:abstractNumId w:val="12"/>
  </w:num>
  <w:num w:numId="11" w16cid:durableId="639306759">
    <w:abstractNumId w:val="30"/>
  </w:num>
  <w:num w:numId="12" w16cid:durableId="474179809">
    <w:abstractNumId w:val="10"/>
  </w:num>
  <w:num w:numId="13" w16cid:durableId="848829991">
    <w:abstractNumId w:val="17"/>
  </w:num>
  <w:num w:numId="14" w16cid:durableId="874585095">
    <w:abstractNumId w:val="16"/>
  </w:num>
  <w:num w:numId="15" w16cid:durableId="328798269">
    <w:abstractNumId w:val="1"/>
  </w:num>
  <w:num w:numId="16" w16cid:durableId="145318021">
    <w:abstractNumId w:val="29"/>
  </w:num>
  <w:num w:numId="17" w16cid:durableId="598564371">
    <w:abstractNumId w:val="23"/>
  </w:num>
  <w:num w:numId="18" w16cid:durableId="1390105830">
    <w:abstractNumId w:val="11"/>
  </w:num>
  <w:num w:numId="19" w16cid:durableId="502740724">
    <w:abstractNumId w:val="3"/>
  </w:num>
  <w:num w:numId="20" w16cid:durableId="1447115458">
    <w:abstractNumId w:val="19"/>
  </w:num>
  <w:num w:numId="21" w16cid:durableId="1826434829">
    <w:abstractNumId w:val="5"/>
  </w:num>
  <w:num w:numId="22" w16cid:durableId="308680513">
    <w:abstractNumId w:val="24"/>
  </w:num>
  <w:num w:numId="23" w16cid:durableId="135729143">
    <w:abstractNumId w:val="15"/>
  </w:num>
  <w:num w:numId="24" w16cid:durableId="76238054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09802228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846214930">
    <w:abstractNumId w:val="18"/>
  </w:num>
  <w:num w:numId="27" w16cid:durableId="1202284706">
    <w:abstractNumId w:val="25"/>
  </w:num>
  <w:num w:numId="28" w16cid:durableId="1010450775">
    <w:abstractNumId w:val="4"/>
  </w:num>
  <w:num w:numId="29" w16cid:durableId="1773476691">
    <w:abstractNumId w:val="9"/>
  </w:num>
  <w:num w:numId="30" w16cid:durableId="2041588821">
    <w:abstractNumId w:val="26"/>
  </w:num>
  <w:num w:numId="31" w16cid:durableId="1092749891">
    <w:abstractNumId w:val="6"/>
  </w:num>
  <w:num w:numId="32" w16cid:durableId="10571703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pt-PT" w:vendorID="64" w:dllVersion="4096" w:nlCheck="1" w:checkStyle="0"/>
  <w:activeWritingStyle w:appName="MSWord" w:lang="pt-BR" w:vendorID="64" w:dllVersion="4096" w:nlCheck="1" w:checkStyle="0"/>
  <w:activeWritingStyle w:appName="MSWord" w:lang="pt-PT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5DE7"/>
    <w:rsid w:val="00016B27"/>
    <w:rsid w:val="00020353"/>
    <w:rsid w:val="00020C31"/>
    <w:rsid w:val="0002197A"/>
    <w:rsid w:val="000262AE"/>
    <w:rsid w:val="00027072"/>
    <w:rsid w:val="000350DA"/>
    <w:rsid w:val="0003572F"/>
    <w:rsid w:val="00041689"/>
    <w:rsid w:val="000423E4"/>
    <w:rsid w:val="0004251C"/>
    <w:rsid w:val="00052DFB"/>
    <w:rsid w:val="000547FF"/>
    <w:rsid w:val="00055ED9"/>
    <w:rsid w:val="00063322"/>
    <w:rsid w:val="000677BD"/>
    <w:rsid w:val="00073701"/>
    <w:rsid w:val="00073719"/>
    <w:rsid w:val="00073FBB"/>
    <w:rsid w:val="00075C6F"/>
    <w:rsid w:val="00081F2F"/>
    <w:rsid w:val="000869AD"/>
    <w:rsid w:val="0009381B"/>
    <w:rsid w:val="00093A78"/>
    <w:rsid w:val="00096D16"/>
    <w:rsid w:val="000A0081"/>
    <w:rsid w:val="000A3E66"/>
    <w:rsid w:val="000B0810"/>
    <w:rsid w:val="000B6E91"/>
    <w:rsid w:val="000C0E1C"/>
    <w:rsid w:val="000C1908"/>
    <w:rsid w:val="000C2BF7"/>
    <w:rsid w:val="000D3F24"/>
    <w:rsid w:val="000E2E42"/>
    <w:rsid w:val="000E7703"/>
    <w:rsid w:val="000F2571"/>
    <w:rsid w:val="000F4F23"/>
    <w:rsid w:val="00100187"/>
    <w:rsid w:val="001010D2"/>
    <w:rsid w:val="0010243B"/>
    <w:rsid w:val="0010278F"/>
    <w:rsid w:val="00104567"/>
    <w:rsid w:val="001064AB"/>
    <w:rsid w:val="001134EE"/>
    <w:rsid w:val="0011555B"/>
    <w:rsid w:val="00116DCA"/>
    <w:rsid w:val="0012003B"/>
    <w:rsid w:val="00124969"/>
    <w:rsid w:val="00127086"/>
    <w:rsid w:val="001304A1"/>
    <w:rsid w:val="00132490"/>
    <w:rsid w:val="0013391A"/>
    <w:rsid w:val="0014238F"/>
    <w:rsid w:val="00146A8A"/>
    <w:rsid w:val="00155356"/>
    <w:rsid w:val="001642BC"/>
    <w:rsid w:val="00166CCC"/>
    <w:rsid w:val="00167FE9"/>
    <w:rsid w:val="0017060B"/>
    <w:rsid w:val="00171171"/>
    <w:rsid w:val="00171A9A"/>
    <w:rsid w:val="00172786"/>
    <w:rsid w:val="001759BE"/>
    <w:rsid w:val="00175BFC"/>
    <w:rsid w:val="00184D76"/>
    <w:rsid w:val="0018573F"/>
    <w:rsid w:val="0019054A"/>
    <w:rsid w:val="00190852"/>
    <w:rsid w:val="00191E37"/>
    <w:rsid w:val="001A3E2F"/>
    <w:rsid w:val="001A3EAE"/>
    <w:rsid w:val="001A6885"/>
    <w:rsid w:val="001B0FD6"/>
    <w:rsid w:val="001C269F"/>
    <w:rsid w:val="001C3C3D"/>
    <w:rsid w:val="001C533D"/>
    <w:rsid w:val="001D79C0"/>
    <w:rsid w:val="001E3155"/>
    <w:rsid w:val="001E4E05"/>
    <w:rsid w:val="001E5C14"/>
    <w:rsid w:val="00207A98"/>
    <w:rsid w:val="00207C15"/>
    <w:rsid w:val="00215927"/>
    <w:rsid w:val="0023452D"/>
    <w:rsid w:val="00234AD3"/>
    <w:rsid w:val="00235A9A"/>
    <w:rsid w:val="00236CFA"/>
    <w:rsid w:val="00237E98"/>
    <w:rsid w:val="002408D1"/>
    <w:rsid w:val="0024529B"/>
    <w:rsid w:val="00246644"/>
    <w:rsid w:val="00246763"/>
    <w:rsid w:val="00255758"/>
    <w:rsid w:val="002569AA"/>
    <w:rsid w:val="0025746F"/>
    <w:rsid w:val="002636F1"/>
    <w:rsid w:val="002646BB"/>
    <w:rsid w:val="00273C93"/>
    <w:rsid w:val="00275E82"/>
    <w:rsid w:val="002773C1"/>
    <w:rsid w:val="00286E6B"/>
    <w:rsid w:val="00291514"/>
    <w:rsid w:val="002929C9"/>
    <w:rsid w:val="002A1A5A"/>
    <w:rsid w:val="002A5924"/>
    <w:rsid w:val="002A6CFF"/>
    <w:rsid w:val="002B1856"/>
    <w:rsid w:val="002B7E27"/>
    <w:rsid w:val="002C09AB"/>
    <w:rsid w:val="002C6AA0"/>
    <w:rsid w:val="002D6AE4"/>
    <w:rsid w:val="002D75C1"/>
    <w:rsid w:val="002E724D"/>
    <w:rsid w:val="002F153A"/>
    <w:rsid w:val="002F7744"/>
    <w:rsid w:val="00300207"/>
    <w:rsid w:val="00301BBA"/>
    <w:rsid w:val="00303436"/>
    <w:rsid w:val="003044D6"/>
    <w:rsid w:val="00306073"/>
    <w:rsid w:val="00310ADC"/>
    <w:rsid w:val="00311D72"/>
    <w:rsid w:val="003152CA"/>
    <w:rsid w:val="0031656F"/>
    <w:rsid w:val="003173ED"/>
    <w:rsid w:val="00325FAB"/>
    <w:rsid w:val="00332B31"/>
    <w:rsid w:val="003351CA"/>
    <w:rsid w:val="003425FB"/>
    <w:rsid w:val="003472F8"/>
    <w:rsid w:val="00347B39"/>
    <w:rsid w:val="00350FF0"/>
    <w:rsid w:val="00351154"/>
    <w:rsid w:val="00351E06"/>
    <w:rsid w:val="00353696"/>
    <w:rsid w:val="00356E80"/>
    <w:rsid w:val="00360BDC"/>
    <w:rsid w:val="00361C12"/>
    <w:rsid w:val="0036477A"/>
    <w:rsid w:val="00364AC1"/>
    <w:rsid w:val="003767D6"/>
    <w:rsid w:val="00377D7D"/>
    <w:rsid w:val="00381A21"/>
    <w:rsid w:val="00386AA8"/>
    <w:rsid w:val="00390C3C"/>
    <w:rsid w:val="003940E3"/>
    <w:rsid w:val="00394346"/>
    <w:rsid w:val="003A51C1"/>
    <w:rsid w:val="003B172C"/>
    <w:rsid w:val="003B24ED"/>
    <w:rsid w:val="003B5033"/>
    <w:rsid w:val="003B553D"/>
    <w:rsid w:val="003C6D75"/>
    <w:rsid w:val="003D4202"/>
    <w:rsid w:val="003D5E89"/>
    <w:rsid w:val="003E53FE"/>
    <w:rsid w:val="003E5639"/>
    <w:rsid w:val="003F68F5"/>
    <w:rsid w:val="00400916"/>
    <w:rsid w:val="004114F0"/>
    <w:rsid w:val="00412385"/>
    <w:rsid w:val="0041324B"/>
    <w:rsid w:val="00415334"/>
    <w:rsid w:val="004176F8"/>
    <w:rsid w:val="0042194B"/>
    <w:rsid w:val="00430381"/>
    <w:rsid w:val="00430D86"/>
    <w:rsid w:val="00431534"/>
    <w:rsid w:val="00432EA9"/>
    <w:rsid w:val="00436F39"/>
    <w:rsid w:val="00440E12"/>
    <w:rsid w:val="00440EF8"/>
    <w:rsid w:val="00442FA6"/>
    <w:rsid w:val="00447193"/>
    <w:rsid w:val="00451BB9"/>
    <w:rsid w:val="004524CB"/>
    <w:rsid w:val="00461BC4"/>
    <w:rsid w:val="00462188"/>
    <w:rsid w:val="00463C32"/>
    <w:rsid w:val="00471F89"/>
    <w:rsid w:val="00472AE3"/>
    <w:rsid w:val="00480002"/>
    <w:rsid w:val="00480783"/>
    <w:rsid w:val="00483AC7"/>
    <w:rsid w:val="00490195"/>
    <w:rsid w:val="00496FA5"/>
    <w:rsid w:val="004974F3"/>
    <w:rsid w:val="004A425F"/>
    <w:rsid w:val="004A4AD4"/>
    <w:rsid w:val="004A582C"/>
    <w:rsid w:val="004A6152"/>
    <w:rsid w:val="004B50D9"/>
    <w:rsid w:val="004B7F37"/>
    <w:rsid w:val="004C0590"/>
    <w:rsid w:val="004C0E38"/>
    <w:rsid w:val="004C3A85"/>
    <w:rsid w:val="004C6BE0"/>
    <w:rsid w:val="004D4377"/>
    <w:rsid w:val="004D5EA4"/>
    <w:rsid w:val="004E23CC"/>
    <w:rsid w:val="004E3635"/>
    <w:rsid w:val="004E6A69"/>
    <w:rsid w:val="004F0A6E"/>
    <w:rsid w:val="004F447F"/>
    <w:rsid w:val="00503138"/>
    <w:rsid w:val="00507A7E"/>
    <w:rsid w:val="005102BE"/>
    <w:rsid w:val="00513130"/>
    <w:rsid w:val="0051539F"/>
    <w:rsid w:val="00517579"/>
    <w:rsid w:val="0052502C"/>
    <w:rsid w:val="0052525F"/>
    <w:rsid w:val="005260FD"/>
    <w:rsid w:val="00526864"/>
    <w:rsid w:val="00530474"/>
    <w:rsid w:val="005331AE"/>
    <w:rsid w:val="005415B6"/>
    <w:rsid w:val="00541667"/>
    <w:rsid w:val="005441D9"/>
    <w:rsid w:val="00550EAB"/>
    <w:rsid w:val="005535DB"/>
    <w:rsid w:val="00553E61"/>
    <w:rsid w:val="00555951"/>
    <w:rsid w:val="00570BFB"/>
    <w:rsid w:val="00573216"/>
    <w:rsid w:val="00593641"/>
    <w:rsid w:val="005A5E78"/>
    <w:rsid w:val="005B01A4"/>
    <w:rsid w:val="005B2C59"/>
    <w:rsid w:val="005B371C"/>
    <w:rsid w:val="005B7273"/>
    <w:rsid w:val="005C0102"/>
    <w:rsid w:val="005C34A8"/>
    <w:rsid w:val="005D37DE"/>
    <w:rsid w:val="005E0894"/>
    <w:rsid w:val="005E43D4"/>
    <w:rsid w:val="005E5B61"/>
    <w:rsid w:val="005E792B"/>
    <w:rsid w:val="005F1AF0"/>
    <w:rsid w:val="005F518C"/>
    <w:rsid w:val="006010CB"/>
    <w:rsid w:val="00604E08"/>
    <w:rsid w:val="006058A5"/>
    <w:rsid w:val="0060609A"/>
    <w:rsid w:val="00636C41"/>
    <w:rsid w:val="00637584"/>
    <w:rsid w:val="006522A8"/>
    <w:rsid w:val="006639EA"/>
    <w:rsid w:val="00664E28"/>
    <w:rsid w:val="0066539B"/>
    <w:rsid w:val="006766BA"/>
    <w:rsid w:val="00681432"/>
    <w:rsid w:val="00681806"/>
    <w:rsid w:val="00682BCD"/>
    <w:rsid w:val="006875FA"/>
    <w:rsid w:val="00694055"/>
    <w:rsid w:val="00694A9B"/>
    <w:rsid w:val="00697B53"/>
    <w:rsid w:val="006A0CEF"/>
    <w:rsid w:val="006A1974"/>
    <w:rsid w:val="006A3A68"/>
    <w:rsid w:val="006B0A22"/>
    <w:rsid w:val="006B51EF"/>
    <w:rsid w:val="006C06CF"/>
    <w:rsid w:val="006C294D"/>
    <w:rsid w:val="006C424E"/>
    <w:rsid w:val="006C4B88"/>
    <w:rsid w:val="006D2F03"/>
    <w:rsid w:val="006E0401"/>
    <w:rsid w:val="007029C1"/>
    <w:rsid w:val="00713ED1"/>
    <w:rsid w:val="00714873"/>
    <w:rsid w:val="00716314"/>
    <w:rsid w:val="00724A8D"/>
    <w:rsid w:val="007352EE"/>
    <w:rsid w:val="007363BC"/>
    <w:rsid w:val="00736756"/>
    <w:rsid w:val="007519B3"/>
    <w:rsid w:val="007524C1"/>
    <w:rsid w:val="00767B37"/>
    <w:rsid w:val="00770C0F"/>
    <w:rsid w:val="00773257"/>
    <w:rsid w:val="007756D6"/>
    <w:rsid w:val="0077760C"/>
    <w:rsid w:val="00792186"/>
    <w:rsid w:val="007A0B41"/>
    <w:rsid w:val="007A1480"/>
    <w:rsid w:val="007A1AE6"/>
    <w:rsid w:val="007A3BEF"/>
    <w:rsid w:val="007B2E03"/>
    <w:rsid w:val="007B4685"/>
    <w:rsid w:val="007B64D8"/>
    <w:rsid w:val="007B667A"/>
    <w:rsid w:val="007B778E"/>
    <w:rsid w:val="007D2A3A"/>
    <w:rsid w:val="007D31C3"/>
    <w:rsid w:val="007D5E3F"/>
    <w:rsid w:val="007D73B3"/>
    <w:rsid w:val="007D7484"/>
    <w:rsid w:val="007E0BAB"/>
    <w:rsid w:val="007E6508"/>
    <w:rsid w:val="007E65D3"/>
    <w:rsid w:val="007E77F4"/>
    <w:rsid w:val="007F1DB0"/>
    <w:rsid w:val="007F1F99"/>
    <w:rsid w:val="008017DA"/>
    <w:rsid w:val="00801F69"/>
    <w:rsid w:val="00802002"/>
    <w:rsid w:val="00802FD0"/>
    <w:rsid w:val="00804B6F"/>
    <w:rsid w:val="008061A8"/>
    <w:rsid w:val="008133AF"/>
    <w:rsid w:val="00835623"/>
    <w:rsid w:val="008363E8"/>
    <w:rsid w:val="00836CC0"/>
    <w:rsid w:val="008409F8"/>
    <w:rsid w:val="00840E91"/>
    <w:rsid w:val="008415A3"/>
    <w:rsid w:val="00847A8E"/>
    <w:rsid w:val="00865DC5"/>
    <w:rsid w:val="00870DBB"/>
    <w:rsid w:val="00871D15"/>
    <w:rsid w:val="0087409E"/>
    <w:rsid w:val="00876F89"/>
    <w:rsid w:val="008808D1"/>
    <w:rsid w:val="008811DA"/>
    <w:rsid w:val="008846F5"/>
    <w:rsid w:val="00885615"/>
    <w:rsid w:val="00896315"/>
    <w:rsid w:val="0089701A"/>
    <w:rsid w:val="008A1454"/>
    <w:rsid w:val="008A58E0"/>
    <w:rsid w:val="008A7EE0"/>
    <w:rsid w:val="008B2381"/>
    <w:rsid w:val="008B4571"/>
    <w:rsid w:val="008B5913"/>
    <w:rsid w:val="008C0A78"/>
    <w:rsid w:val="008C581E"/>
    <w:rsid w:val="008C6FC0"/>
    <w:rsid w:val="008D4FBF"/>
    <w:rsid w:val="008D71BC"/>
    <w:rsid w:val="008E5A27"/>
    <w:rsid w:val="008F691A"/>
    <w:rsid w:val="008F6C10"/>
    <w:rsid w:val="008F7DA9"/>
    <w:rsid w:val="00902B43"/>
    <w:rsid w:val="00903384"/>
    <w:rsid w:val="0090359A"/>
    <w:rsid w:val="00904D6B"/>
    <w:rsid w:val="009076CD"/>
    <w:rsid w:val="00910294"/>
    <w:rsid w:val="009135E6"/>
    <w:rsid w:val="00914E5F"/>
    <w:rsid w:val="0091690D"/>
    <w:rsid w:val="00924EC3"/>
    <w:rsid w:val="00925CC1"/>
    <w:rsid w:val="00946379"/>
    <w:rsid w:val="009466D9"/>
    <w:rsid w:val="009468C9"/>
    <w:rsid w:val="00946CE2"/>
    <w:rsid w:val="00951504"/>
    <w:rsid w:val="009571AB"/>
    <w:rsid w:val="00963D49"/>
    <w:rsid w:val="0096535F"/>
    <w:rsid w:val="00965C4F"/>
    <w:rsid w:val="00967F30"/>
    <w:rsid w:val="0097071F"/>
    <w:rsid w:val="009758FD"/>
    <w:rsid w:val="00976674"/>
    <w:rsid w:val="00977770"/>
    <w:rsid w:val="00977D42"/>
    <w:rsid w:val="00982B89"/>
    <w:rsid w:val="009921FE"/>
    <w:rsid w:val="00995145"/>
    <w:rsid w:val="009B2CDB"/>
    <w:rsid w:val="009B627B"/>
    <w:rsid w:val="009B7751"/>
    <w:rsid w:val="009B7F26"/>
    <w:rsid w:val="009C3CB6"/>
    <w:rsid w:val="009D0186"/>
    <w:rsid w:val="009D37D7"/>
    <w:rsid w:val="009D6B8D"/>
    <w:rsid w:val="009D6D7A"/>
    <w:rsid w:val="009E57A5"/>
    <w:rsid w:val="009F5DBA"/>
    <w:rsid w:val="00A017C6"/>
    <w:rsid w:val="00A042A6"/>
    <w:rsid w:val="00A05A30"/>
    <w:rsid w:val="00A11C12"/>
    <w:rsid w:val="00A121E2"/>
    <w:rsid w:val="00A14781"/>
    <w:rsid w:val="00A22A56"/>
    <w:rsid w:val="00A24559"/>
    <w:rsid w:val="00A3639F"/>
    <w:rsid w:val="00A40049"/>
    <w:rsid w:val="00A459D4"/>
    <w:rsid w:val="00A50A1B"/>
    <w:rsid w:val="00A52AA5"/>
    <w:rsid w:val="00A54308"/>
    <w:rsid w:val="00A57157"/>
    <w:rsid w:val="00A633CB"/>
    <w:rsid w:val="00A705D8"/>
    <w:rsid w:val="00A72795"/>
    <w:rsid w:val="00A736DB"/>
    <w:rsid w:val="00A83640"/>
    <w:rsid w:val="00A91634"/>
    <w:rsid w:val="00A93A40"/>
    <w:rsid w:val="00A93E60"/>
    <w:rsid w:val="00A9521E"/>
    <w:rsid w:val="00A95FFA"/>
    <w:rsid w:val="00AB19CC"/>
    <w:rsid w:val="00AB5EB2"/>
    <w:rsid w:val="00AB7180"/>
    <w:rsid w:val="00AC28C6"/>
    <w:rsid w:val="00AC64C3"/>
    <w:rsid w:val="00AD0047"/>
    <w:rsid w:val="00AD47B2"/>
    <w:rsid w:val="00AD53B5"/>
    <w:rsid w:val="00AD7296"/>
    <w:rsid w:val="00AE3281"/>
    <w:rsid w:val="00AE4475"/>
    <w:rsid w:val="00AE4A7E"/>
    <w:rsid w:val="00AE4D95"/>
    <w:rsid w:val="00AF4288"/>
    <w:rsid w:val="00B06435"/>
    <w:rsid w:val="00B06AC9"/>
    <w:rsid w:val="00B06F7A"/>
    <w:rsid w:val="00B201FC"/>
    <w:rsid w:val="00B23E85"/>
    <w:rsid w:val="00B2495C"/>
    <w:rsid w:val="00B26864"/>
    <w:rsid w:val="00B34E53"/>
    <w:rsid w:val="00B3620D"/>
    <w:rsid w:val="00B42194"/>
    <w:rsid w:val="00B435B9"/>
    <w:rsid w:val="00B44205"/>
    <w:rsid w:val="00B62633"/>
    <w:rsid w:val="00B6264B"/>
    <w:rsid w:val="00B64338"/>
    <w:rsid w:val="00B66368"/>
    <w:rsid w:val="00B67A2E"/>
    <w:rsid w:val="00B731DD"/>
    <w:rsid w:val="00B868DC"/>
    <w:rsid w:val="00B90A23"/>
    <w:rsid w:val="00B9608C"/>
    <w:rsid w:val="00BA28A4"/>
    <w:rsid w:val="00BA6E26"/>
    <w:rsid w:val="00BB35D7"/>
    <w:rsid w:val="00BB3904"/>
    <w:rsid w:val="00BB7AB2"/>
    <w:rsid w:val="00BB7F05"/>
    <w:rsid w:val="00BC2122"/>
    <w:rsid w:val="00BC443A"/>
    <w:rsid w:val="00BC5C45"/>
    <w:rsid w:val="00BD05DE"/>
    <w:rsid w:val="00BD19C5"/>
    <w:rsid w:val="00BF0413"/>
    <w:rsid w:val="00BF2BF3"/>
    <w:rsid w:val="00BF5C82"/>
    <w:rsid w:val="00C116D9"/>
    <w:rsid w:val="00C14B0E"/>
    <w:rsid w:val="00C22263"/>
    <w:rsid w:val="00C227F5"/>
    <w:rsid w:val="00C24708"/>
    <w:rsid w:val="00C25030"/>
    <w:rsid w:val="00C27D0F"/>
    <w:rsid w:val="00C30E7B"/>
    <w:rsid w:val="00C33FCC"/>
    <w:rsid w:val="00C3578B"/>
    <w:rsid w:val="00C42A05"/>
    <w:rsid w:val="00C46725"/>
    <w:rsid w:val="00C516D2"/>
    <w:rsid w:val="00C559BE"/>
    <w:rsid w:val="00C570D1"/>
    <w:rsid w:val="00C57FCA"/>
    <w:rsid w:val="00C6329B"/>
    <w:rsid w:val="00C642AC"/>
    <w:rsid w:val="00C77CE9"/>
    <w:rsid w:val="00C82047"/>
    <w:rsid w:val="00C84E34"/>
    <w:rsid w:val="00C85662"/>
    <w:rsid w:val="00C8620F"/>
    <w:rsid w:val="00C97646"/>
    <w:rsid w:val="00CA3277"/>
    <w:rsid w:val="00CA49FA"/>
    <w:rsid w:val="00CA7232"/>
    <w:rsid w:val="00CB227A"/>
    <w:rsid w:val="00CB2E0D"/>
    <w:rsid w:val="00CB4593"/>
    <w:rsid w:val="00CB48F8"/>
    <w:rsid w:val="00CB776D"/>
    <w:rsid w:val="00CC0DD8"/>
    <w:rsid w:val="00CC46BA"/>
    <w:rsid w:val="00CC4955"/>
    <w:rsid w:val="00CD16CB"/>
    <w:rsid w:val="00CD191F"/>
    <w:rsid w:val="00CD4B3A"/>
    <w:rsid w:val="00CD4EE3"/>
    <w:rsid w:val="00CD7E6A"/>
    <w:rsid w:val="00CE0BDE"/>
    <w:rsid w:val="00CE12C6"/>
    <w:rsid w:val="00CE472D"/>
    <w:rsid w:val="00CE7774"/>
    <w:rsid w:val="00CF15FA"/>
    <w:rsid w:val="00CF35FD"/>
    <w:rsid w:val="00CF4674"/>
    <w:rsid w:val="00CF55E9"/>
    <w:rsid w:val="00D109E0"/>
    <w:rsid w:val="00D147DF"/>
    <w:rsid w:val="00D2696D"/>
    <w:rsid w:val="00D276D2"/>
    <w:rsid w:val="00D334E4"/>
    <w:rsid w:val="00D37557"/>
    <w:rsid w:val="00D40AD2"/>
    <w:rsid w:val="00D42B45"/>
    <w:rsid w:val="00D44CF1"/>
    <w:rsid w:val="00D540EA"/>
    <w:rsid w:val="00D55356"/>
    <w:rsid w:val="00D57987"/>
    <w:rsid w:val="00D62F61"/>
    <w:rsid w:val="00D717CF"/>
    <w:rsid w:val="00D86481"/>
    <w:rsid w:val="00DA0232"/>
    <w:rsid w:val="00DB3D42"/>
    <w:rsid w:val="00DB4CE3"/>
    <w:rsid w:val="00DC53AD"/>
    <w:rsid w:val="00DC7747"/>
    <w:rsid w:val="00DD0E6A"/>
    <w:rsid w:val="00DD3F06"/>
    <w:rsid w:val="00DE49E6"/>
    <w:rsid w:val="00DF3506"/>
    <w:rsid w:val="00DF4E8C"/>
    <w:rsid w:val="00E04182"/>
    <w:rsid w:val="00E048B4"/>
    <w:rsid w:val="00E05EEA"/>
    <w:rsid w:val="00E10455"/>
    <w:rsid w:val="00E13585"/>
    <w:rsid w:val="00E232A6"/>
    <w:rsid w:val="00E351C8"/>
    <w:rsid w:val="00E3530A"/>
    <w:rsid w:val="00E35A56"/>
    <w:rsid w:val="00E3790A"/>
    <w:rsid w:val="00E42674"/>
    <w:rsid w:val="00E42D5A"/>
    <w:rsid w:val="00E54BA9"/>
    <w:rsid w:val="00E64444"/>
    <w:rsid w:val="00E665D6"/>
    <w:rsid w:val="00E720C2"/>
    <w:rsid w:val="00E75053"/>
    <w:rsid w:val="00E75288"/>
    <w:rsid w:val="00E82E40"/>
    <w:rsid w:val="00E8441D"/>
    <w:rsid w:val="00E914DB"/>
    <w:rsid w:val="00E94704"/>
    <w:rsid w:val="00E96DF5"/>
    <w:rsid w:val="00E973E1"/>
    <w:rsid w:val="00EA63AA"/>
    <w:rsid w:val="00EB55C9"/>
    <w:rsid w:val="00EB628E"/>
    <w:rsid w:val="00EC08CB"/>
    <w:rsid w:val="00EC1F0E"/>
    <w:rsid w:val="00EC546F"/>
    <w:rsid w:val="00EC5DE7"/>
    <w:rsid w:val="00ED1947"/>
    <w:rsid w:val="00ED6B9D"/>
    <w:rsid w:val="00EE1357"/>
    <w:rsid w:val="00EE2536"/>
    <w:rsid w:val="00EE2C6F"/>
    <w:rsid w:val="00EF1909"/>
    <w:rsid w:val="00EF4AE6"/>
    <w:rsid w:val="00EF6DB6"/>
    <w:rsid w:val="00F020E8"/>
    <w:rsid w:val="00F06079"/>
    <w:rsid w:val="00F153D7"/>
    <w:rsid w:val="00F23E61"/>
    <w:rsid w:val="00F35677"/>
    <w:rsid w:val="00F46B31"/>
    <w:rsid w:val="00F5010E"/>
    <w:rsid w:val="00F5102E"/>
    <w:rsid w:val="00F51234"/>
    <w:rsid w:val="00F52CE4"/>
    <w:rsid w:val="00F57BCE"/>
    <w:rsid w:val="00F60573"/>
    <w:rsid w:val="00F637FF"/>
    <w:rsid w:val="00F67F24"/>
    <w:rsid w:val="00F707A2"/>
    <w:rsid w:val="00F8006A"/>
    <w:rsid w:val="00F8297E"/>
    <w:rsid w:val="00F8582F"/>
    <w:rsid w:val="00F871C6"/>
    <w:rsid w:val="00F96076"/>
    <w:rsid w:val="00FA0ECE"/>
    <w:rsid w:val="00FB02A7"/>
    <w:rsid w:val="00FB1126"/>
    <w:rsid w:val="00FB4272"/>
    <w:rsid w:val="00FB7C40"/>
    <w:rsid w:val="00FC13A1"/>
    <w:rsid w:val="00FC4EE8"/>
    <w:rsid w:val="00FC590B"/>
    <w:rsid w:val="00FC7E81"/>
    <w:rsid w:val="00FD07ED"/>
    <w:rsid w:val="00FD230B"/>
    <w:rsid w:val="00FD23C2"/>
    <w:rsid w:val="00FD5D4A"/>
    <w:rsid w:val="00FE0D96"/>
    <w:rsid w:val="00FE396C"/>
    <w:rsid w:val="00FE5992"/>
    <w:rsid w:val="00FE6DFA"/>
    <w:rsid w:val="00FE6F3B"/>
    <w:rsid w:val="00FE7A10"/>
    <w:rsid w:val="00FF0923"/>
    <w:rsid w:val="00FF2109"/>
    <w:rsid w:val="00FF4D8A"/>
    <w:rsid w:val="00FF5773"/>
    <w:rsid w:val="00FF6EB6"/>
    <w:rsid w:val="00FF77DD"/>
    <w:rsid w:val="00FF7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F576F38"/>
  <w15:chartTrackingRefBased/>
  <w15:docId w15:val="{772329EF-64EA-4407-9AAA-71F387B11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erdana" w:eastAsia="Arial Unicode MS" w:hAnsi="Verdana"/>
      <w:sz w:val="18"/>
      <w:szCs w:val="18"/>
      <w:lang w:val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i/>
      <w:sz w:val="22"/>
    </w:rPr>
  </w:style>
  <w:style w:type="paragraph" w:styleId="Heading3">
    <w:name w:val="heading 3"/>
    <w:basedOn w:val="Normal"/>
    <w:next w:val="Normal"/>
    <w:link w:val="Heading3Char"/>
    <w:semiHidden/>
    <w:unhideWhenUsed/>
    <w:qFormat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pPr>
      <w:tabs>
        <w:tab w:val="center" w:pos="4419"/>
        <w:tab w:val="right" w:pos="8838"/>
      </w:tabs>
    </w:pPr>
  </w:style>
  <w:style w:type="character" w:styleId="PageNumber">
    <w:name w:val="page number"/>
    <w:basedOn w:val="DefaultParagraphFont"/>
  </w:style>
  <w:style w:type="paragraph" w:styleId="FootnoteText">
    <w:name w:val="footnote text"/>
    <w:basedOn w:val="Normal"/>
    <w:semiHidden/>
    <w:rPr>
      <w:sz w:val="16"/>
    </w:rPr>
  </w:style>
  <w:style w:type="paragraph" w:styleId="NoSpacing">
    <w:name w:val="No Spacing"/>
    <w:uiPriority w:val="1"/>
    <w:qFormat/>
    <w:rPr>
      <w:rFonts w:ascii="Calibri" w:eastAsia="Calibri" w:hAnsi="Calibri"/>
      <w:sz w:val="22"/>
      <w:szCs w:val="22"/>
      <w:lang w:eastAsia="en-US"/>
    </w:rPr>
  </w:style>
  <w:style w:type="paragraph" w:styleId="ListParagraph">
    <w:name w:val="List Paragraph"/>
    <w:basedOn w:val="Normal"/>
    <w:uiPriority w:val="34"/>
    <w:qFormat/>
    <w:pPr>
      <w:ind w:left="708"/>
    </w:pPr>
  </w:style>
  <w:style w:type="character" w:customStyle="1" w:styleId="Heading3Char">
    <w:name w:val="Heading 3 Char"/>
    <w:link w:val="Heading3"/>
    <w:semiHidden/>
    <w:rPr>
      <w:rFonts w:ascii="Calibri Light" w:eastAsia="Times New Roman" w:hAnsi="Calibri Light" w:cs="Times New Roman"/>
      <w:b/>
      <w:bCs/>
      <w:sz w:val="26"/>
      <w:szCs w:val="26"/>
      <w:lang w:val="en-US"/>
    </w:rPr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link w:val="CommentText"/>
    <w:rPr>
      <w:rFonts w:ascii="Verdana" w:eastAsia="Arial Unicode MS" w:hAnsi="Verdana"/>
      <w:lang w:val="en-US"/>
    </w:rPr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link w:val="CommentSubject"/>
    <w:rPr>
      <w:rFonts w:ascii="Verdana" w:eastAsia="Arial Unicode MS" w:hAnsi="Verdana"/>
      <w:b/>
      <w:bCs/>
      <w:lang w:val="en-US"/>
    </w:rPr>
  </w:style>
  <w:style w:type="paragraph" w:styleId="BalloonText">
    <w:name w:val="Balloon Text"/>
    <w:basedOn w:val="Normal"/>
    <w:link w:val="BalloonTextChar"/>
    <w:rPr>
      <w:rFonts w:ascii="Segoe UI" w:hAnsi="Segoe UI" w:cs="Segoe UI"/>
    </w:rPr>
  </w:style>
  <w:style w:type="character" w:customStyle="1" w:styleId="BalloonTextChar">
    <w:name w:val="Balloon Text Char"/>
    <w:link w:val="BalloonText"/>
    <w:rPr>
      <w:rFonts w:ascii="Segoe UI" w:eastAsia="Arial Unicode MS" w:hAnsi="Segoe UI" w:cs="Segoe UI"/>
      <w:sz w:val="18"/>
      <w:szCs w:val="18"/>
      <w:lang w:val="en-US"/>
    </w:rPr>
  </w:style>
  <w:style w:type="paragraph" w:styleId="Revision">
    <w:name w:val="Revision"/>
    <w:hidden/>
    <w:uiPriority w:val="99"/>
    <w:semiHidden/>
    <w:rPr>
      <w:rFonts w:ascii="Verdana" w:eastAsia="Arial Unicode MS" w:hAnsi="Verdana"/>
      <w:sz w:val="18"/>
      <w:szCs w:val="18"/>
      <w:lang w:val="en-US"/>
    </w:rPr>
  </w:style>
  <w:style w:type="character" w:styleId="FootnoteReference">
    <w:name w:val="footnote reference"/>
    <w:rPr>
      <w:vertAlign w:val="superscript"/>
    </w:rPr>
  </w:style>
  <w:style w:type="paragraph" w:styleId="BodyText">
    <w:name w:val="Body Text"/>
    <w:basedOn w:val="Normal"/>
    <w:link w:val="BodyTextChar"/>
    <w:rsid w:val="00F60573"/>
    <w:pPr>
      <w:spacing w:line="320" w:lineRule="exact"/>
      <w:jc w:val="both"/>
    </w:pPr>
    <w:rPr>
      <w:rFonts w:ascii="Times New Roman" w:eastAsia="Times New Roman" w:hAnsi="Times New Roman"/>
      <w:sz w:val="24"/>
      <w:szCs w:val="20"/>
      <w:lang w:val="pt-BR"/>
    </w:rPr>
  </w:style>
  <w:style w:type="character" w:customStyle="1" w:styleId="BodyTextChar">
    <w:name w:val="Body Text Char"/>
    <w:basedOn w:val="DefaultParagraphFont"/>
    <w:link w:val="BodyText"/>
    <w:rsid w:val="00F60573"/>
    <w:rPr>
      <w:rFonts w:eastAsia="Times New Roman"/>
      <w:sz w:val="24"/>
    </w:rPr>
  </w:style>
  <w:style w:type="paragraph" w:styleId="NormalWeb">
    <w:name w:val="Normal (Web)"/>
    <w:basedOn w:val="Normal"/>
    <w:uiPriority w:val="99"/>
    <w:unhideWhenUsed/>
    <w:rsid w:val="00F96076"/>
    <w:pPr>
      <w:spacing w:before="100" w:beforeAutospacing="1" w:after="100" w:afterAutospacing="1"/>
    </w:pPr>
    <w:rPr>
      <w:rFonts w:ascii="Calibri" w:eastAsia="Times New Roman" w:hAnsi="Calibri" w:cs="Calibri"/>
      <w:sz w:val="24"/>
      <w:szCs w:val="24"/>
      <w:lang w:val="pt-BR"/>
    </w:rPr>
  </w:style>
  <w:style w:type="character" w:styleId="Hyperlink">
    <w:name w:val="Hyperlink"/>
    <w:basedOn w:val="DefaultParagraphFont"/>
    <w:rsid w:val="00C77CE9"/>
    <w:rPr>
      <w:color w:val="0563C1" w:themeColor="hyperlink"/>
      <w:u w:val="single"/>
    </w:rPr>
  </w:style>
  <w:style w:type="paragraph" w:customStyle="1" w:styleId="Level1">
    <w:name w:val="Level 1"/>
    <w:basedOn w:val="ListParagraph"/>
    <w:qFormat/>
    <w:rsid w:val="00184D76"/>
    <w:pPr>
      <w:numPr>
        <w:numId w:val="24"/>
      </w:numPr>
      <w:tabs>
        <w:tab w:val="num" w:pos="360"/>
      </w:tabs>
      <w:spacing w:line="340" w:lineRule="exact"/>
      <w:ind w:left="720"/>
      <w:contextualSpacing/>
      <w:jc w:val="center"/>
      <w:outlineLvl w:val="0"/>
    </w:pPr>
    <w:rPr>
      <w:rFonts w:ascii="Arial" w:eastAsia="Times New Roman" w:hAnsi="Arial" w:cs="Arial"/>
      <w:b/>
      <w:caps/>
      <w:sz w:val="20"/>
      <w:szCs w:val="20"/>
      <w:lang w:val="pt-BR"/>
    </w:rPr>
  </w:style>
  <w:style w:type="character" w:styleId="UnresolvedMention">
    <w:name w:val="Unresolved Mention"/>
    <w:basedOn w:val="DefaultParagraphFont"/>
    <w:uiPriority w:val="99"/>
    <w:semiHidden/>
    <w:unhideWhenUsed/>
    <w:rsid w:val="00394346"/>
    <w:rPr>
      <w:color w:val="605E5C"/>
      <w:shd w:val="clear" w:color="auto" w:fill="E1DFDD"/>
    </w:rPr>
  </w:style>
  <w:style w:type="table" w:styleId="TableGrid">
    <w:name w:val="Table Grid"/>
    <w:basedOn w:val="TableNormal"/>
    <w:rsid w:val="005B72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8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2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0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38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68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88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4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15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65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96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0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1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954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8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86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37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47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78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22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204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4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27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63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50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30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92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0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5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46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97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64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21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59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607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722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45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92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64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54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02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6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33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69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9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62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6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7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25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8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29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9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889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11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76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9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1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5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843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9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94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97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86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71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30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605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37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36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6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06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6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63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01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0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26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13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97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71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9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customXml" Target="../customXml/item13.xml"/><Relationship Id="rId18" Type="http://schemas.openxmlformats.org/officeDocument/2006/relationships/styles" Target="styles.xml"/><Relationship Id="rId26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footnotes" Target="footnotes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numbering" Target="numbering.xml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16.xml"/><Relationship Id="rId20" Type="http://schemas.openxmlformats.org/officeDocument/2006/relationships/webSettings" Target="webSettings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24" Type="http://schemas.openxmlformats.org/officeDocument/2006/relationships/footer" Target="footer1.xml"/><Relationship Id="rId5" Type="http://schemas.openxmlformats.org/officeDocument/2006/relationships/customXml" Target="../customXml/item5.xml"/><Relationship Id="rId15" Type="http://schemas.openxmlformats.org/officeDocument/2006/relationships/customXml" Target="../customXml/item15.xml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customXml" Target="../customXml/item10.xml"/><Relationship Id="rId19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customXml" Target="../customXml/item14.xml"/><Relationship Id="rId22" Type="http://schemas.openxmlformats.org/officeDocument/2006/relationships/endnotes" Target="endnotes.xml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ARLOS\Dados%20de%20aplicativos\Microsoft\Modelos\Ala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_rels/item1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.xml"/></Relationships>
</file>

<file path=customXml/_rels/item1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.xml"/></Relationships>
</file>

<file path=customXml/_rels/item1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.xml"/></Relationships>
</file>

<file path=customXml/_rels/item1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.xml"/></Relationships>
</file>

<file path=customXml/item1.xml><?xml version="1.0" encoding="utf-8"?>
<properties xmlns="http://www.imanage.com/work/xmlschema">
  <documentid>GED_Contencioso!1778363.1</documentid>
  <senderid>ABEVILAQUA</senderid>
  <senderemail/>
  <lastmodified>2025-02-13T15:54:00.0000000-03:00</lastmodified>
  <database>GED_Contencioso</database>
</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��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9943143A5EB74F9B7BA0ADF7D23E10" ma:contentTypeVersion="19" ma:contentTypeDescription="Crie um novo documento." ma:contentTypeScope="" ma:versionID="ae1eae9e0a953744381478836d9275d2">
  <xsd:schema xmlns:xsd="http://www.w3.org/2001/XMLSchema" xmlns:xs="http://www.w3.org/2001/XMLSchema" xmlns:p="http://schemas.microsoft.com/office/2006/metadata/properties" xmlns:ns2="21b89583-ef7a-454e-a967-482453f95063" xmlns:ns3="a5071b1a-3578-492d-a9bd-d7b660c2fa38" targetNamespace="http://schemas.microsoft.com/office/2006/metadata/properties" ma:root="true" ma:fieldsID="87f761796c04c9ad764fee17fbc9a71c" ns2:_="" ns3:_="">
    <xsd:import namespace="21b89583-ef7a-454e-a967-482453f95063"/>
    <xsd:import namespace="a5071b1a-3578-492d-a9bd-d7b660c2fa3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b89583-ef7a-454e-a967-482453f9506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1fc7fe5b-6fdc-4c16-a9ca-24d052700405}" ma:internalName="TaxCatchAll" ma:showField="CatchAllData" ma:web="21b89583-ef7a-454e-a967-482453f9506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071b1a-3578-492d-a9bd-d7b660c2fa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Marcações de imagem" ma:readOnly="false" ma:fieldId="{5cf76f15-5ced-4ddc-b409-7134ff3c332f}" ma:taxonomyMulti="true" ma:sspId="c5418520-def3-4e38-a906-f141eb4378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roperties xmlns="http://www.imanage.com/work/xmlschema">
  <documentid>GED_CONTENCIOSO!1777332.1</documentid>
  <senderid>PIERI</senderid>
  <senderemail>PIERI@GLPI.COM.BR</senderemail>
  <lastmodified>2025-02-05T22:44:00.0000000-03:00</lastmodified>
  <database>GED_CONTENCIOSO</database>
</properties>
</file>

<file path=customXml/item6.xml>��
</file>

<file path=customXml/item7.xml>��
</file>

<file path=customXml/item8.xml><?xml version="1.0" encoding="utf-8"?>
<properties xmlns="http://www.imanage.com/work/xmlschema">
  <documentid>GED_Contencioso!1777823.1</documentid>
  <senderid>ABEVILAQUA</senderid>
  <senderemail/>
  <lastmodified>2025-02-10T17:25:00.0000000-03:00</lastmodified>
  <database>GED_Contencioso</database>
</properties>
</file>

<file path=customXml/item9.xml>��
</file>

<file path=customXml/item10.xml>��
</file>

<file path=customXml/item1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1b89583-ef7a-454e-a967-482453f95063" xsi:nil="true"/>
    <lcf76f155ced4ddcb4097134ff3c332f xmlns="a5071b1a-3578-492d-a9bd-d7b660c2fa38">
      <Terms xmlns="http://schemas.microsoft.com/office/infopath/2007/PartnerControls"/>
    </lcf76f155ced4ddcb4097134ff3c332f>
  </documentManagement>
</p:properties>
</file>

<file path=customXml/item12.xml>��
</file>

<file path=customXml/item13.xml><?xml version="1.0" encoding="utf-8"?>
<properties xmlns="http://www.imanage.com/work/xmlschema">
  <documentid>GED_CONTENCIOSO!1778475.1</documentid>
  <senderid>PIERI</senderid>
  <senderemail>PIERI@GLPI.COM.BR</senderemail>
  <lastmodified>2025-02-14T12:04:00.0000000-03:00</lastmodified>
  <database>GED_CONTENCIOSO</database>
</properties>
</file>

<file path=customXml/item1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3017268D5F2745BD0E6AE90ABFCFAE" ma:contentTypeVersion="18" ma:contentTypeDescription="Create a new document." ma:contentTypeScope="" ma:versionID="1e4cc7a18f9e21b5631f66c9bd3222db">
  <xsd:schema xmlns:xsd="http://www.w3.org/2001/XMLSchema" xmlns:xs="http://www.w3.org/2001/XMLSchema" xmlns:p="http://schemas.microsoft.com/office/2006/metadata/properties" xmlns:ns3="0d9a7a9d-5a9c-4b11-bd52-5460aaf85ccf" xmlns:ns4="35f3c641-4c95-4133-8ef8-76fb5fbc2d0f" targetNamespace="http://schemas.microsoft.com/office/2006/metadata/properties" ma:root="true" ma:fieldsID="3541a1349b4fbd33f0563fd842f78ae7" ns3:_="" ns4:_="">
    <xsd:import namespace="0d9a7a9d-5a9c-4b11-bd52-5460aaf85ccf"/>
    <xsd:import namespace="35f3c641-4c95-4133-8ef8-76fb5fbc2d0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9a7a9d-5a9c-4b11-bd52-5460aaf85c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f3c641-4c95-4133-8ef8-76fb5fbc2d0f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15.xml><?xml version="1.0" encoding="utf-8"?>
<properties xmlns="http://www.imanage.com/work/xmlschema">
  <documentid>GED_Contencioso!1777309.1</documentid>
  <senderid>ABEVILAQUA</senderid>
  <senderemail/>
  <lastmodified>2025-02-05T19:43:00.0000000-03:00</lastmodified>
  <database>GED_Contencioso</database>
</properties>
</file>

<file path=customXml/item1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13B498E-3B3C-4A24-BFB4-246C597FBCCB}">
  <ds:schemaRefs>
    <ds:schemaRef ds:uri="http://www.imanage.com/work/xmlschema"/>
  </ds:schemaRefs>
</ds:datastoreItem>
</file>

<file path=customXml/itemProps2.xml><?xml version="1.0" encoding="utf-8"?>
<ds:datastoreItem xmlns:ds="http://schemas.openxmlformats.org/officeDocument/2006/customXml" ds:itemID="{85ABAD2B-B6A7-43BD-BE9E-E1F0B022754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D49F14B-82DB-47F1-9E3B-AF3D2B876AAD}">
  <ds:schemaRefs>
    <ds:schemaRef ds:uri="http://www.imanage.com/work/xmlschema"/>
  </ds:schemaRefs>
</ds:datastoreItem>
</file>

<file path=customXml/itemProps4.xml><?xml version="1.0" encoding="utf-8"?>
<ds:datastoreItem xmlns:ds="http://schemas.openxmlformats.org/officeDocument/2006/customXml" ds:itemID="{1D463B55-A344-447E-9EA8-B292991E97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b89583-ef7a-454e-a967-482453f95063"/>
    <ds:schemaRef ds:uri="a5071b1a-3578-492d-a9bd-d7b660c2fa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EA87D4F6-7748-4F6D-AE2C-785FE249D603}">
  <ds:schemaRefs>
    <ds:schemaRef ds:uri="http://www.imanage.com/work/xmlschema"/>
  </ds:schemaRefs>
</ds:datastoreItem>
</file>

<file path=customXml/itemProps6.xml><?xml version="1.0" encoding="utf-8"?>
<ds:datastoreItem xmlns:ds="http://schemas.openxmlformats.org/officeDocument/2006/customXml" ds:itemID="{A065231E-C717-4E3A-B993-91775A88A372}">
  <ds:schemaRefs>
    <ds:schemaRef ds:uri="http://www.imanage.com/work/xmlschema"/>
  </ds:schemaRefs>
</ds:datastoreItem>
</file>

<file path=customXml/itemProps7.xml><?xml version="1.0" encoding="utf-8"?>
<ds:datastoreItem xmlns:ds="http://schemas.openxmlformats.org/officeDocument/2006/customXml" ds:itemID="{588F05EB-66C3-421F-A816-7D9EA4C63ADC}">
  <ds:schemaRefs>
    <ds:schemaRef ds:uri="http://www.imanage.com/work/xmlschema"/>
  </ds:schemaRefs>
</ds:datastoreItem>
</file>

<file path=customXml/itemProps8.xml><?xml version="1.0" encoding="utf-8"?>
<ds:datastoreItem xmlns:ds="http://schemas.openxmlformats.org/officeDocument/2006/customXml" ds:itemID="{B3ACE7FD-168B-4151-9F4E-F90ABA3079CE}">
  <ds:schemaRefs>
    <ds:schemaRef ds:uri="http://www.imanage.com/work/xmlschema"/>
  </ds:schemaRefs>
</ds:datastoreItem>
</file>

<file path=customXml/itemProps9.xml><?xml version="1.0" encoding="utf-8"?>
<ds:datastoreItem xmlns:ds="http://schemas.openxmlformats.org/officeDocument/2006/customXml" ds:itemID="{394B594E-5FDC-4495-A8B8-B78B713D913C}">
  <ds:schemaRefs>
    <ds:schemaRef ds:uri="http://www.imanage.com/work/xmlschema"/>
  </ds:schemaRefs>
</ds:datastoreItem>
</file>

<file path=customXml/itemProps10.xml><?xml version="1.0" encoding="utf-8"?>
<ds:datastoreItem xmlns:ds="http://schemas.openxmlformats.org/officeDocument/2006/customXml" ds:itemID="{0C198000-E880-415C-8419-802669B4FFDE}">
  <ds:schemaRefs>
    <ds:schemaRef ds:uri="http://www.imanage.com/work/xmlschema"/>
  </ds:schemaRefs>
</ds:datastoreItem>
</file>

<file path=customXml/itemProps11.xml><?xml version="1.0" encoding="utf-8"?>
<ds:datastoreItem xmlns:ds="http://schemas.openxmlformats.org/officeDocument/2006/customXml" ds:itemID="{8ED41E0E-2CCD-4F93-87CE-68A5D4422FFD}">
  <ds:schemaRefs>
    <ds:schemaRef ds:uri="http://schemas.microsoft.com/office/2006/metadata/properties"/>
    <ds:schemaRef ds:uri="http://schemas.microsoft.com/office/infopath/2007/PartnerControls"/>
    <ds:schemaRef ds:uri="21b89583-ef7a-454e-a967-482453f95063"/>
    <ds:schemaRef ds:uri="a5071b1a-3578-492d-a9bd-d7b660c2fa38"/>
  </ds:schemaRefs>
</ds:datastoreItem>
</file>

<file path=customXml/itemProps12.xml><?xml version="1.0" encoding="utf-8"?>
<ds:datastoreItem xmlns:ds="http://schemas.openxmlformats.org/officeDocument/2006/customXml" ds:itemID="{48CBB970-33E4-4D7B-9712-E0B79B025751}">
  <ds:schemaRefs>
    <ds:schemaRef ds:uri="http://www.imanage.com/work/xmlschema"/>
  </ds:schemaRefs>
</ds:datastoreItem>
</file>

<file path=customXml/itemProps13.xml><?xml version="1.0" encoding="utf-8"?>
<ds:datastoreItem xmlns:ds="http://schemas.openxmlformats.org/officeDocument/2006/customXml" ds:itemID="{C959CB0E-18CA-43CE-A281-6055F6237F07}">
  <ds:schemaRefs>
    <ds:schemaRef ds:uri="http://www.imanage.com/work/xmlschema"/>
  </ds:schemaRefs>
</ds:datastoreItem>
</file>

<file path=customXml/itemProps14.xml><?xml version="1.0" encoding="utf-8"?>
<ds:datastoreItem xmlns:ds="http://schemas.openxmlformats.org/officeDocument/2006/customXml" ds:itemID="{3C0953F2-F799-4903-A44F-CD4CF335FB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9a7a9d-5a9c-4b11-bd52-5460aaf85ccf"/>
    <ds:schemaRef ds:uri="35f3c641-4c95-4133-8ef8-76fb5fbc2d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15.xml><?xml version="1.0" encoding="utf-8"?>
<ds:datastoreItem xmlns:ds="http://schemas.openxmlformats.org/officeDocument/2006/customXml" ds:itemID="{D0A28BA7-9A1A-4D37-B026-C3BAE25A7943}">
  <ds:schemaRefs>
    <ds:schemaRef ds:uri="http://www.imanage.com/work/xmlschema"/>
  </ds:schemaRefs>
</ds:datastoreItem>
</file>

<file path=customXml/itemProps16.xml><?xml version="1.0" encoding="utf-8"?>
<ds:datastoreItem xmlns:ds="http://schemas.openxmlformats.org/officeDocument/2006/customXml" ds:itemID="{F76DCABD-0BA8-4EE8-AD8A-E095AD95C86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407533f-f1b4-41ed-81eb-a1c1d56fbe2e}" enabled="1" method="Privileged" siteId="{85b28421-d45a-4b07-889d-24b528c7f25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Ala.dot</Template>
  <TotalTime>78</TotalTime>
  <Pages>14</Pages>
  <Words>4428</Words>
  <Characters>24420</Characters>
  <Application>Microsoft Office Word</Application>
  <DocSecurity>0</DocSecurity>
  <Lines>542</Lines>
  <Paragraphs>171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ALTERAÇÃO Nº 1</vt:lpstr>
      <vt:lpstr>ALTERAÇÃO Nº 1</vt:lpstr>
    </vt:vector>
  </TitlesOfParts>
  <Company> </Company>
  <LinksUpToDate>false</LinksUpToDate>
  <CharactersWithSpaces>28677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ALTERAÇÃO Nº 1</dc:title>
  <dc:subject/>
  <dc:creator>Pedro Vilhena</dc:creator>
  <cp:keywords/>
  <dc:description/>
  <cp:lastModifiedBy>Padis Mattar Advogados</cp:lastModifiedBy>
  <cp:revision>76</cp:revision>
  <cp:lastPrinted>2008-04-29T17:36:00Z</cp:lastPrinted>
  <dcterms:created xsi:type="dcterms:W3CDTF">2025-02-22T15:19:00Z</dcterms:created>
  <dcterms:modified xsi:type="dcterms:W3CDTF">2025-02-22T16:44:00Z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3,67e4b55f,56bed744,1aba2e3b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RESTRITA</vt:lpwstr>
  </property>
  <property fmtid="{D5CDD505-2E9C-101B-9397-08002B2CF9AE}" pid="5" name="MSIP_Label_387f406a-379f-47ee-930c-6bec6e76f2a4_Enabled">
    <vt:lpwstr>true</vt:lpwstr>
  </property>
  <property fmtid="{D5CDD505-2E9C-101B-9397-08002B2CF9AE}" pid="6" name="MSIP_Label_387f406a-379f-47ee-930c-6bec6e76f2a4_SetDate">
    <vt:lpwstr>2021-08-06T21:28:25Z</vt:lpwstr>
  </property>
  <property fmtid="{D5CDD505-2E9C-101B-9397-08002B2CF9AE}" pid="7" name="MSIP_Label_387f406a-379f-47ee-930c-6bec6e76f2a4_Method">
    <vt:lpwstr>Privileged</vt:lpwstr>
  </property>
  <property fmtid="{D5CDD505-2E9C-101B-9397-08002B2CF9AE}" pid="8" name="MSIP_Label_387f406a-379f-47ee-930c-6bec6e76f2a4_Name">
    <vt:lpwstr>387f406a-379f-47ee-930c-6bec6e76f2a4</vt:lpwstr>
  </property>
  <property fmtid="{D5CDD505-2E9C-101B-9397-08002B2CF9AE}" pid="9" name="MSIP_Label_387f406a-379f-47ee-930c-6bec6e76f2a4_SiteId">
    <vt:lpwstr>57b8c96e-ac2f-4d78-a149-f1fc6817d3c4</vt:lpwstr>
  </property>
  <property fmtid="{D5CDD505-2E9C-101B-9397-08002B2CF9AE}" pid="10" name="MSIP_Label_387f406a-379f-47ee-930c-6bec6e76f2a4_ActionId">
    <vt:lpwstr>c8f6e663-54a8-4f96-9501-77cd723771b1</vt:lpwstr>
  </property>
  <property fmtid="{D5CDD505-2E9C-101B-9397-08002B2CF9AE}" pid="11" name="MSIP_Label_387f406a-379f-47ee-930c-6bec6e76f2a4_ContentBits">
    <vt:lpwstr>2</vt:lpwstr>
  </property>
  <property fmtid="{D5CDD505-2E9C-101B-9397-08002B2CF9AE}" pid="12" name="iManageFooter">
    <vt:lpwstr>#54838094v3&lt;TEXT&gt; - Mars | Licença de uso da marca Oi</vt:lpwstr>
  </property>
  <property fmtid="{D5CDD505-2E9C-101B-9397-08002B2CF9AE}" pid="13" name="ContentTypeId">
    <vt:lpwstr>0x010100499943143A5EB74F9B7BA0ADF7D23E10</vt:lpwstr>
  </property>
  <property fmtid="{D5CDD505-2E9C-101B-9397-08002B2CF9AE}" pid="14" name="MediaServiceImageTags">
    <vt:lpwstr/>
  </property>
</Properties>
</file>